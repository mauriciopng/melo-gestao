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5CF4" w14:textId="71AE5DA6" w:rsidR="00A863EB" w:rsidRPr="00A863EB" w:rsidRDefault="00783828" w:rsidP="00B73396">
      <w:pPr>
        <w:rPr>
          <w:b/>
          <w:sz w:val="28"/>
          <w:szCs w:val="28"/>
        </w:rPr>
        <w:sectPr w:rsidR="00A863EB" w:rsidRPr="00A863EB" w:rsidSect="00A54A66">
          <w:type w:val="continuous"/>
          <w:pgSz w:w="11910" w:h="16840"/>
          <w:pgMar w:top="142" w:right="160" w:bottom="280" w:left="284" w:header="720" w:footer="720" w:gutter="0"/>
          <w:cols w:space="720"/>
        </w:sectPr>
      </w:pPr>
      <w:r>
        <w:rPr>
          <w:b/>
          <w:noProof/>
          <w:sz w:val="28"/>
          <w:szCs w:val="28"/>
        </w:rPr>
        <w:drawing>
          <wp:inline distT="0" distB="0" distL="0" distR="0" wp14:anchorId="0141EFD7" wp14:editId="6E52D86E">
            <wp:extent cx="2600878" cy="1095154"/>
            <wp:effectExtent l="0" t="0" r="0" b="0"/>
            <wp:docPr id="574756235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56235" name="Imagem 1" descr="Logotip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062" cy="110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D37">
        <w:rPr>
          <w:b/>
          <w:sz w:val="28"/>
          <w:szCs w:val="28"/>
        </w:rPr>
        <w:t xml:space="preserve"> </w:t>
      </w:r>
      <w:r w:rsidR="00220FCA">
        <w:rPr>
          <w:b/>
          <w:sz w:val="28"/>
          <w:szCs w:val="28"/>
        </w:rPr>
        <w:t xml:space="preserve"> </w:t>
      </w:r>
      <w:r w:rsidR="00CC437A">
        <w:rPr>
          <w:b/>
          <w:sz w:val="28"/>
          <w:szCs w:val="28"/>
        </w:rPr>
        <w:t xml:space="preserve">  </w:t>
      </w:r>
      <w:r w:rsidR="00E4510F">
        <w:rPr>
          <w:b/>
          <w:sz w:val="28"/>
          <w:szCs w:val="28"/>
        </w:rPr>
        <w:t xml:space="preserve">         </w:t>
      </w:r>
      <w:r w:rsidR="00DC596C">
        <w:rPr>
          <w:b/>
          <w:sz w:val="28"/>
          <w:szCs w:val="28"/>
        </w:rPr>
        <w:t>O</w:t>
      </w:r>
      <w:r w:rsidR="00E4510F">
        <w:rPr>
          <w:b/>
          <w:sz w:val="28"/>
          <w:szCs w:val="28"/>
        </w:rPr>
        <w:t xml:space="preserve">rçamento                 </w:t>
      </w:r>
      <w:r w:rsidR="00DC596C">
        <w:rPr>
          <w:b/>
          <w:sz w:val="28"/>
          <w:szCs w:val="28"/>
        </w:rPr>
        <w:t xml:space="preserve">          </w:t>
      </w:r>
      <w:r w:rsidR="00220FCA">
        <w:rPr>
          <w:b/>
          <w:sz w:val="28"/>
          <w:szCs w:val="28"/>
        </w:rPr>
        <w:t xml:space="preserve"> </w:t>
      </w:r>
      <w:r w:rsidR="003D7B1F">
        <w:rPr>
          <w:b/>
          <w:sz w:val="28"/>
          <w:szCs w:val="28"/>
        </w:rPr>
        <w:t xml:space="preserve">        </w:t>
      </w:r>
      <w:r w:rsidR="009B2D37">
        <w:rPr>
          <w:b/>
          <w:noProof/>
          <w:sz w:val="28"/>
          <w:szCs w:val="28"/>
        </w:rPr>
        <w:drawing>
          <wp:inline distT="0" distB="0" distL="0" distR="0" wp14:anchorId="74196126" wp14:editId="09749211">
            <wp:extent cx="1828159" cy="1116419"/>
            <wp:effectExtent l="0" t="0" r="0" b="0"/>
            <wp:docPr id="998472214" name="Imagem 2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72214" name="Imagem 2" descr="Código QR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244" cy="116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8E8A" w14:textId="0B731AFA" w:rsidR="00CC437A" w:rsidRPr="00A863EB" w:rsidRDefault="00CC437A" w:rsidP="00CC437A">
      <w:pPr>
        <w:rPr>
          <w:b/>
          <w:sz w:val="28"/>
          <w:szCs w:val="28"/>
        </w:rPr>
        <w:sectPr w:rsidR="00CC437A" w:rsidRPr="00A863EB" w:rsidSect="00CC437A">
          <w:type w:val="continuous"/>
          <w:pgSz w:w="11910" w:h="16840"/>
          <w:pgMar w:top="142" w:right="160" w:bottom="280" w:left="284" w:header="720" w:footer="720" w:gutter="0"/>
          <w:cols w:space="720"/>
        </w:sectPr>
      </w:pPr>
    </w:p>
    <w:p w14:paraId="56654169" w14:textId="77777777" w:rsidR="00CC437A" w:rsidRPr="0065725D" w:rsidRDefault="00CC437A" w:rsidP="00CC437A">
      <w:pPr>
        <w:pStyle w:val="Ttulo"/>
      </w:pPr>
      <w:r>
        <w:rPr>
          <w:noProof/>
          <w:sz w:val="10"/>
          <w:szCs w:val="10"/>
        </w:rPr>
        <w:pict w14:anchorId="303123EB"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1029" type="#_x0000_t202" style="position:absolute;left:0;text-align:left;margin-left:0;margin-top:2.85pt;width:568pt;height:644.6pt;z-index:251659264;visibility:visible;mso-position-horizontal:lef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" filled="f" stroked="f">
            <v:textbox style="mso-next-textbox:#docshape2" inset="0,0,0,0">
              <w:txbxContent>
                <w:tbl>
                  <w:tblPr>
                    <w:tblStyle w:val="TableNormal"/>
                    <w:tblW w:w="11349" w:type="dxa"/>
                    <w:tblInd w:w="5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31"/>
                    <w:gridCol w:w="1343"/>
                    <w:gridCol w:w="1841"/>
                    <w:gridCol w:w="708"/>
                    <w:gridCol w:w="1268"/>
                    <w:gridCol w:w="152"/>
                    <w:gridCol w:w="1129"/>
                    <w:gridCol w:w="144"/>
                    <w:gridCol w:w="564"/>
                    <w:gridCol w:w="568"/>
                    <w:gridCol w:w="572"/>
                    <w:gridCol w:w="1066"/>
                    <w:gridCol w:w="1063"/>
                  </w:tblGrid>
                  <w:tr w:rsidR="00CC437A" w14:paraId="3BEF5146" w14:textId="77777777" w:rsidTr="005C0E10">
                    <w:trPr>
                      <w:trHeight w:val="586"/>
                    </w:trPr>
                    <w:tc>
                      <w:tcPr>
                        <w:tcW w:w="4115" w:type="dxa"/>
                        <w:gridSpan w:val="3"/>
                      </w:tcPr>
                      <w:p w14:paraId="683BACB3" w14:textId="77777777" w:rsidR="00CC437A" w:rsidRDefault="00CC437A">
                        <w:pPr>
                          <w:pStyle w:val="TableParagraph"/>
                          <w:spacing w:before="2"/>
                          <w:ind w:left="7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Nome/RazãoSocial -</w:t>
                        </w:r>
                      </w:p>
                      <w:p w14:paraId="545D44C7" w14:textId="77777777" w:rsidR="00CC437A" w:rsidRPr="00A659D1" w:rsidRDefault="00CC437A">
                        <w:pPr>
                          <w:pStyle w:val="TableParagraph"/>
                          <w:spacing w:before="2"/>
                          <w:ind w:left="71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3257" w:type="dxa"/>
                        <w:gridSpan w:val="4"/>
                      </w:tcPr>
                      <w:p w14:paraId="19245E1D" w14:textId="77777777" w:rsidR="00CC437A" w:rsidRPr="00A659D1" w:rsidRDefault="00CC437A" w:rsidP="00FC0569">
                        <w:pPr>
                          <w:pStyle w:val="TableParagraph"/>
                          <w:spacing w:before="2"/>
                          <w:ind w:left="69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Cpf/CnpJ</w:t>
                        </w:r>
                      </w:p>
                      <w:p w14:paraId="233B2D84" w14:textId="77777777" w:rsidR="00CC437A" w:rsidRPr="00A659D1" w:rsidRDefault="00CC437A" w:rsidP="00FC0569">
                        <w:pPr>
                          <w:pStyle w:val="TableParagraph"/>
                          <w:spacing w:before="2"/>
                          <w:ind w:left="69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1276" w:type="dxa"/>
                        <w:gridSpan w:val="3"/>
                      </w:tcPr>
                      <w:p w14:paraId="304DF686" w14:textId="77777777" w:rsidR="00CC437A" w:rsidRDefault="00CC437A">
                        <w:pPr>
                          <w:pStyle w:val="TableParagraph"/>
                          <w:spacing w:before="2"/>
                          <w:ind w:left="6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IE</w:t>
                        </w:r>
                      </w:p>
                    </w:tc>
                    <w:tc>
                      <w:tcPr>
                        <w:tcW w:w="1638" w:type="dxa"/>
                        <w:gridSpan w:val="2"/>
                      </w:tcPr>
                      <w:p w14:paraId="39F736CA" w14:textId="77777777" w:rsidR="00CC437A" w:rsidRDefault="00CC437A">
                        <w:pPr>
                          <w:pStyle w:val="TableParagraph"/>
                          <w:spacing w:before="1" w:line="268" w:lineRule="exact"/>
                          <w:ind w:left="7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</w:t>
                        </w:r>
                      </w:p>
                      <w:p w14:paraId="5BFDC17E" w14:textId="77777777" w:rsidR="00CC437A" w:rsidRDefault="00CC437A">
                        <w:pPr>
                          <w:pStyle w:val="TableParagraph"/>
                          <w:spacing w:line="268" w:lineRule="exact"/>
                          <w:ind w:left="70"/>
                        </w:pPr>
                      </w:p>
                    </w:tc>
                    <w:tc>
                      <w:tcPr>
                        <w:tcW w:w="1063" w:type="dxa"/>
                        <w:tcBorders>
                          <w:right w:val="single" w:sz="4" w:space="0" w:color="auto"/>
                        </w:tcBorders>
                      </w:tcPr>
                      <w:p w14:paraId="30F4DE02" w14:textId="77777777" w:rsidR="00CC437A" w:rsidRDefault="00CC437A">
                        <w:pPr>
                          <w:pStyle w:val="TableParagraph"/>
                          <w:spacing w:before="2" w:line="292" w:lineRule="exact"/>
                          <w:ind w:left="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OS</w:t>
                        </w:r>
                      </w:p>
                      <w:p w14:paraId="3CF5C765" w14:textId="2116AB8B" w:rsidR="00CC437A" w:rsidRDefault="00CC437A">
                        <w:pPr>
                          <w:pStyle w:val="TableParagraph"/>
                          <w:spacing w:line="271" w:lineRule="exact"/>
                          <w:ind w:left="245"/>
                          <w:rPr>
                            <w:sz w:val="24"/>
                          </w:rPr>
                        </w:pPr>
                      </w:p>
                    </w:tc>
                  </w:tr>
                  <w:tr w:rsidR="00CC437A" w14:paraId="41868F20" w14:textId="77777777" w:rsidTr="005C0E10">
                    <w:trPr>
                      <w:trHeight w:val="538"/>
                    </w:trPr>
                    <w:tc>
                      <w:tcPr>
                        <w:tcW w:w="4823" w:type="dxa"/>
                        <w:gridSpan w:val="4"/>
                      </w:tcPr>
                      <w:p w14:paraId="670DAD43" w14:textId="77777777" w:rsidR="00CC437A" w:rsidRDefault="00CC437A">
                        <w:pPr>
                          <w:pStyle w:val="TableParagraph"/>
                          <w:spacing w:before="2"/>
                          <w:ind w:left="7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Endereço</w:t>
                        </w:r>
                      </w:p>
                      <w:p w14:paraId="12BCE472" w14:textId="77777777" w:rsidR="00CC437A" w:rsidRDefault="00CC437A" w:rsidP="00274796">
                        <w:pPr>
                          <w:pStyle w:val="TableParagraph"/>
                          <w:spacing w:before="1" w:line="222" w:lineRule="exact"/>
                          <w:ind w:left="7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20" w:type="dxa"/>
                        <w:gridSpan w:val="2"/>
                      </w:tcPr>
                      <w:p w14:paraId="73949B9D" w14:textId="77777777" w:rsidR="00CC437A" w:rsidRDefault="00CC437A">
                        <w:pPr>
                          <w:pStyle w:val="TableParagraph"/>
                          <w:spacing w:before="2"/>
                          <w:ind w:left="6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Bairro</w:t>
                        </w:r>
                      </w:p>
                      <w:p w14:paraId="2722CAB3" w14:textId="77777777" w:rsidR="00CC437A" w:rsidRDefault="00CC437A">
                        <w:pPr>
                          <w:pStyle w:val="TableParagraph"/>
                          <w:spacing w:before="1" w:line="222" w:lineRule="exact"/>
                          <w:ind w:left="69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273" w:type="dxa"/>
                        <w:gridSpan w:val="2"/>
                      </w:tcPr>
                      <w:p w14:paraId="7CC707D2" w14:textId="77777777" w:rsidR="00CC437A" w:rsidRDefault="00CC437A">
                        <w:pPr>
                          <w:pStyle w:val="TableParagraph"/>
                          <w:spacing w:before="2"/>
                          <w:ind w:left="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Cep</w:t>
                        </w:r>
                      </w:p>
                      <w:p w14:paraId="7A83F879" w14:textId="77777777" w:rsidR="00CC437A" w:rsidRDefault="00CC437A">
                        <w:pPr>
                          <w:pStyle w:val="TableParagraph"/>
                          <w:spacing w:before="1" w:line="222" w:lineRule="exact"/>
                          <w:ind w:left="65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833" w:type="dxa"/>
                        <w:gridSpan w:val="5"/>
                        <w:vMerge w:val="restart"/>
                      </w:tcPr>
                      <w:p w14:paraId="1D33375A" w14:textId="77777777" w:rsidR="00CC437A" w:rsidRPr="00CC437A" w:rsidRDefault="00CC437A" w:rsidP="00916D82">
                        <w:pPr>
                          <w:pStyle w:val="TableParagraph"/>
                          <w:spacing w:before="1"/>
                          <w:ind w:left="922" w:right="922"/>
                          <w:jc w:val="center"/>
                          <w:rPr>
                            <w:b/>
                            <w:bCs/>
                            <w:sz w:val="20"/>
                            <w:szCs w:val="24"/>
                          </w:rPr>
                        </w:pPr>
                        <w:r w:rsidRPr="00CC437A">
                          <w:rPr>
                            <w:b/>
                            <w:bCs/>
                            <w:sz w:val="20"/>
                            <w:szCs w:val="24"/>
                          </w:rPr>
                          <w:t>QUALIFICAÇÃO</w:t>
                        </w:r>
                      </w:p>
                      <w:p w14:paraId="1EF4ECB9" w14:textId="77777777" w:rsidR="00CC437A" w:rsidRDefault="00CC437A" w:rsidP="00916D82">
                        <w:pPr>
                          <w:pStyle w:val="TableParagraph"/>
                          <w:spacing w:before="1"/>
                          <w:ind w:left="922" w:right="922"/>
                          <w:jc w:val="center"/>
                          <w:rPr>
                            <w:sz w:val="18"/>
                          </w:rPr>
                        </w:pPr>
                        <w:r w:rsidRPr="00CC437A">
                          <w:rPr>
                            <w:sz w:val="18"/>
                          </w:rPr>
                          <w:t xml:space="preserve"> SUELY CAVALCANTE</w:t>
                        </w:r>
                      </w:p>
                      <w:p w14:paraId="31EB1F42" w14:textId="77777777" w:rsidR="00CC437A" w:rsidRDefault="00CC437A" w:rsidP="00916D82">
                        <w:pPr>
                          <w:pStyle w:val="TableParagraph"/>
                          <w:spacing w:before="1"/>
                          <w:ind w:left="922" w:right="922"/>
                          <w:jc w:val="center"/>
                          <w:rPr>
                            <w:sz w:val="18"/>
                          </w:rPr>
                        </w:pPr>
                        <w:r w:rsidRPr="00CC437A">
                          <w:rPr>
                            <w:sz w:val="18"/>
                          </w:rPr>
                          <w:t xml:space="preserve"> </w:t>
                        </w:r>
                        <w:r w:rsidRPr="00CC437A">
                          <w:rPr>
                            <w:b/>
                            <w:bCs/>
                            <w:sz w:val="20"/>
                            <w:szCs w:val="24"/>
                          </w:rPr>
                          <w:t>CNPJ( PIX)</w:t>
                        </w:r>
                        <w:r w:rsidRPr="00CC437A">
                          <w:rPr>
                            <w:sz w:val="20"/>
                            <w:szCs w:val="24"/>
                          </w:rPr>
                          <w:t xml:space="preserve"> </w:t>
                        </w:r>
                        <w:r w:rsidRPr="00CC437A">
                          <w:rPr>
                            <w:sz w:val="18"/>
                          </w:rPr>
                          <w:t xml:space="preserve">51.323.796/0001-54 </w:t>
                        </w:r>
                        <w:r w:rsidRPr="00CC437A">
                          <w:rPr>
                            <w:b/>
                            <w:bCs/>
                            <w:sz w:val="20"/>
                            <w:szCs w:val="24"/>
                          </w:rPr>
                          <w:t>NOME FANTASIA</w:t>
                        </w:r>
                        <w:r w:rsidRPr="00CC437A">
                          <w:rPr>
                            <w:sz w:val="20"/>
                            <w:szCs w:val="24"/>
                          </w:rPr>
                          <w:t xml:space="preserve"> </w:t>
                        </w:r>
                      </w:p>
                      <w:p w14:paraId="39DBB088" w14:textId="77777777" w:rsidR="00CC437A" w:rsidRDefault="00CC437A" w:rsidP="00916D82">
                        <w:pPr>
                          <w:pStyle w:val="TableParagraph"/>
                          <w:spacing w:before="1"/>
                          <w:ind w:left="922" w:right="922"/>
                          <w:jc w:val="center"/>
                          <w:rPr>
                            <w:sz w:val="18"/>
                          </w:rPr>
                        </w:pPr>
                        <w:r w:rsidRPr="00CC437A">
                          <w:rPr>
                            <w:sz w:val="18"/>
                          </w:rPr>
                          <w:t xml:space="preserve">ALFA GLASS SOLUTION </w:t>
                        </w:r>
                        <w:r w:rsidRPr="00CC437A">
                          <w:rPr>
                            <w:b/>
                            <w:bCs/>
                            <w:sz w:val="20"/>
                            <w:szCs w:val="24"/>
                          </w:rPr>
                          <w:t>ENDEREÇO</w:t>
                        </w:r>
                        <w:r w:rsidRPr="00CC437A">
                          <w:rPr>
                            <w:sz w:val="20"/>
                            <w:szCs w:val="24"/>
                          </w:rPr>
                          <w:t xml:space="preserve"> </w:t>
                        </w:r>
                      </w:p>
                      <w:p w14:paraId="3CA282F4" w14:textId="241AF953" w:rsidR="00CC437A" w:rsidRDefault="00CC437A" w:rsidP="00916D82">
                        <w:pPr>
                          <w:pStyle w:val="TableParagraph"/>
                          <w:spacing w:before="1"/>
                          <w:ind w:left="922" w:right="922"/>
                          <w:jc w:val="center"/>
                          <w:rPr>
                            <w:sz w:val="18"/>
                          </w:rPr>
                        </w:pPr>
                        <w:r w:rsidRPr="00CC437A">
                          <w:rPr>
                            <w:sz w:val="18"/>
                          </w:rPr>
                          <w:t>VICENTE CELESTINO 764 CENTRO / NILOPOLIS RJ 26525-530</w:t>
                        </w:r>
                      </w:p>
                    </w:tc>
                  </w:tr>
                  <w:tr w:rsidR="00CC437A" w14:paraId="396FC9CE" w14:textId="77777777" w:rsidTr="005C0E10">
                    <w:trPr>
                      <w:trHeight w:val="537"/>
                    </w:trPr>
                    <w:tc>
                      <w:tcPr>
                        <w:tcW w:w="2274" w:type="dxa"/>
                        <w:gridSpan w:val="2"/>
                      </w:tcPr>
                      <w:p w14:paraId="622D9936" w14:textId="77777777" w:rsidR="00CC437A" w:rsidRDefault="00CC437A">
                        <w:pPr>
                          <w:pStyle w:val="TableParagraph"/>
                          <w:spacing w:before="2"/>
                          <w:ind w:left="7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Contato</w:t>
                        </w:r>
                      </w:p>
                      <w:p w14:paraId="0A5B9D9D" w14:textId="77777777" w:rsidR="00CC437A" w:rsidRDefault="00CC437A">
                        <w:pPr>
                          <w:pStyle w:val="TableParagraph"/>
                          <w:spacing w:before="1" w:line="221" w:lineRule="exact"/>
                          <w:ind w:left="71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841" w:type="dxa"/>
                      </w:tcPr>
                      <w:p w14:paraId="77BA4036" w14:textId="77777777" w:rsidR="00CC437A" w:rsidRDefault="00CC437A">
                        <w:pPr>
                          <w:pStyle w:val="TableParagraph"/>
                          <w:spacing w:before="2"/>
                          <w:ind w:left="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Telefone/Celular</w:t>
                        </w:r>
                      </w:p>
                      <w:p w14:paraId="3F3E4FF4" w14:textId="38AD3681" w:rsidR="00CC437A" w:rsidRDefault="00CC437A" w:rsidP="00FC0569">
                        <w:pPr>
                          <w:pStyle w:val="TableParagraph"/>
                          <w:spacing w:before="1" w:line="221" w:lineRule="exact"/>
                          <w:ind w:left="65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401" w:type="dxa"/>
                        <w:gridSpan w:val="5"/>
                      </w:tcPr>
                      <w:p w14:paraId="548E12B0" w14:textId="77777777" w:rsidR="00CC437A" w:rsidRDefault="00CC437A" w:rsidP="00FC0569">
                        <w:pPr>
                          <w:pStyle w:val="TableParagraph"/>
                          <w:spacing w:before="2"/>
                          <w:ind w:left="6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E-mail</w:t>
                        </w:r>
                      </w:p>
                      <w:p w14:paraId="696FDBFA" w14:textId="7A556268" w:rsidR="00CC437A" w:rsidRPr="00A659D1" w:rsidRDefault="00CC437A" w:rsidP="00FC0569">
                        <w:pPr>
                          <w:pStyle w:val="TableParagraph"/>
                          <w:spacing w:before="2"/>
                          <w:ind w:left="69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3833" w:type="dxa"/>
                        <w:gridSpan w:val="5"/>
                        <w:vMerge/>
                      </w:tcPr>
                      <w:p w14:paraId="0356F132" w14:textId="77777777" w:rsidR="00CC437A" w:rsidRDefault="00CC437A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C437A" w14:paraId="27478942" w14:textId="77777777" w:rsidTr="005C0E10">
                    <w:trPr>
                      <w:trHeight w:val="1078"/>
                    </w:trPr>
                    <w:tc>
                      <w:tcPr>
                        <w:tcW w:w="2274" w:type="dxa"/>
                        <w:gridSpan w:val="2"/>
                      </w:tcPr>
                      <w:p w14:paraId="109DB7FC" w14:textId="77777777" w:rsidR="00CC437A" w:rsidRDefault="00CC437A">
                        <w:pPr>
                          <w:pStyle w:val="TableParagraph"/>
                          <w:spacing w:line="292" w:lineRule="exact"/>
                          <w:ind w:left="7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ValidadedaProposta</w:t>
                        </w:r>
                      </w:p>
                      <w:p w14:paraId="0DA7F15A" w14:textId="77777777" w:rsidR="00CC437A" w:rsidRDefault="00CC437A">
                        <w:pPr>
                          <w:pStyle w:val="TableParagraph"/>
                          <w:spacing w:before="3"/>
                          <w:ind w:left="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10dias</w:t>
                        </w:r>
                      </w:p>
                    </w:tc>
                    <w:tc>
                      <w:tcPr>
                        <w:tcW w:w="3969" w:type="dxa"/>
                        <w:gridSpan w:val="4"/>
                      </w:tcPr>
                      <w:p w14:paraId="7EE2C303" w14:textId="77777777" w:rsidR="00CC437A" w:rsidRDefault="00CC437A">
                        <w:pPr>
                          <w:pStyle w:val="TableParagraph"/>
                          <w:spacing w:line="292" w:lineRule="exact"/>
                          <w:ind w:left="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PrazodeEntrega</w:t>
                        </w:r>
                      </w:p>
                      <w:p w14:paraId="5C604891" w14:textId="77777777" w:rsidR="00CC437A" w:rsidRDefault="00CC437A">
                        <w:pPr>
                          <w:pStyle w:val="TableParagraph"/>
                          <w:spacing w:before="3"/>
                          <w:ind w:left="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25 DiasÚteis</w:t>
                        </w:r>
                      </w:p>
                    </w:tc>
                    <w:tc>
                      <w:tcPr>
                        <w:tcW w:w="1273" w:type="dxa"/>
                        <w:gridSpan w:val="2"/>
                      </w:tcPr>
                      <w:p w14:paraId="74CCD3E4" w14:textId="77777777" w:rsidR="00CC437A" w:rsidRDefault="00CC437A">
                        <w:pPr>
                          <w:pStyle w:val="TableParagraph"/>
                          <w:spacing w:line="292" w:lineRule="exact"/>
                          <w:ind w:left="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Colocação</w:t>
                        </w:r>
                      </w:p>
                      <w:p w14:paraId="70E9BD46" w14:textId="77777777" w:rsidR="00CC437A" w:rsidRDefault="00CC437A">
                        <w:pPr>
                          <w:pStyle w:val="TableParagraph"/>
                          <w:spacing w:before="3"/>
                          <w:ind w:left="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SIM</w:t>
                        </w:r>
                      </w:p>
                    </w:tc>
                    <w:tc>
                      <w:tcPr>
                        <w:tcW w:w="3833" w:type="dxa"/>
                        <w:gridSpan w:val="5"/>
                        <w:vMerge/>
                      </w:tcPr>
                      <w:p w14:paraId="520F128D" w14:textId="77777777" w:rsidR="00CC437A" w:rsidRDefault="00CC437A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C437A" w14:paraId="39E82823" w14:textId="77777777" w:rsidTr="00CF2907">
                    <w:trPr>
                      <w:trHeight w:val="584"/>
                    </w:trPr>
                    <w:tc>
                      <w:tcPr>
                        <w:tcW w:w="931" w:type="dxa"/>
                      </w:tcPr>
                      <w:p w14:paraId="7E69813D" w14:textId="77777777" w:rsidR="00CC437A" w:rsidRDefault="00CC437A">
                        <w:pPr>
                          <w:pStyle w:val="TableParagraph"/>
                          <w:spacing w:before="145"/>
                          <w:ind w:left="51" w:right="10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Qtde</w:t>
                        </w: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30900051" w14:textId="3BB8FBE2" w:rsidR="00CC437A" w:rsidRDefault="00CC437A">
                        <w:pPr>
                          <w:pStyle w:val="TableParagraph"/>
                          <w:spacing w:before="145"/>
                          <w:ind w:left="2082" w:right="208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Materiais</w:t>
                        </w: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Especificações</w:t>
                        </w:r>
                      </w:p>
                    </w:tc>
                    <w:tc>
                      <w:tcPr>
                        <w:tcW w:w="564" w:type="dxa"/>
                      </w:tcPr>
                      <w:p w14:paraId="1F68E058" w14:textId="77777777" w:rsidR="00CC437A" w:rsidRDefault="00CC437A">
                        <w:pPr>
                          <w:pStyle w:val="TableParagraph"/>
                          <w:spacing w:before="145"/>
                          <w:ind w:right="131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Alt</w:t>
                        </w:r>
                      </w:p>
                    </w:tc>
                    <w:tc>
                      <w:tcPr>
                        <w:tcW w:w="568" w:type="dxa"/>
                      </w:tcPr>
                      <w:p w14:paraId="15735D4C" w14:textId="77777777" w:rsidR="00CC437A" w:rsidRDefault="00CC437A">
                        <w:pPr>
                          <w:pStyle w:val="TableParagraph"/>
                          <w:spacing w:before="145"/>
                          <w:ind w:left="52" w:right="46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Larg</w:t>
                        </w:r>
                      </w:p>
                    </w:tc>
                    <w:tc>
                      <w:tcPr>
                        <w:tcW w:w="572" w:type="dxa"/>
                      </w:tcPr>
                      <w:p w14:paraId="05CEF179" w14:textId="77777777" w:rsidR="00CC437A" w:rsidRDefault="00CC437A">
                        <w:pPr>
                          <w:pStyle w:val="TableParagraph"/>
                          <w:spacing w:before="145"/>
                          <w:ind w:left="13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M²</w:t>
                        </w:r>
                      </w:p>
                    </w:tc>
                    <w:tc>
                      <w:tcPr>
                        <w:tcW w:w="1066" w:type="dxa"/>
                      </w:tcPr>
                      <w:p w14:paraId="6F125FA8" w14:textId="77777777" w:rsidR="00CC437A" w:rsidRDefault="00CC437A">
                        <w:pPr>
                          <w:pStyle w:val="TableParagraph"/>
                          <w:spacing w:before="1" w:line="292" w:lineRule="exact"/>
                          <w:ind w:left="2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Valor</w:t>
                        </w:r>
                      </w:p>
                      <w:p w14:paraId="2EECB2C8" w14:textId="77777777" w:rsidR="00CC437A" w:rsidRDefault="00CC437A">
                        <w:pPr>
                          <w:pStyle w:val="TableParagraph"/>
                          <w:spacing w:line="271" w:lineRule="exact"/>
                          <w:ind w:left="31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Unit.</w:t>
                        </w:r>
                      </w:p>
                    </w:tc>
                    <w:tc>
                      <w:tcPr>
                        <w:tcW w:w="1063" w:type="dxa"/>
                      </w:tcPr>
                      <w:p w14:paraId="49937B25" w14:textId="77777777" w:rsidR="00CC437A" w:rsidRDefault="00CC437A">
                        <w:pPr>
                          <w:pStyle w:val="TableParagraph"/>
                          <w:spacing w:before="145"/>
                          <w:ind w:right="67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Subtotal</w:t>
                        </w:r>
                      </w:p>
                    </w:tc>
                  </w:tr>
                  <w:tr w:rsidR="00CC437A" w14:paraId="2753E5E0" w14:textId="77777777" w:rsidTr="00CF2907">
                    <w:trPr>
                      <w:trHeight w:val="244"/>
                    </w:trPr>
                    <w:tc>
                      <w:tcPr>
                        <w:tcW w:w="931" w:type="dxa"/>
                      </w:tcPr>
                      <w:p w14:paraId="1A589D8F" w14:textId="77777777" w:rsidR="00CC437A" w:rsidRPr="00F63DF9" w:rsidRDefault="00CC437A" w:rsidP="00F63DF9">
                        <w:pPr>
                          <w:pStyle w:val="TableParagraph"/>
                          <w:spacing w:before="100"/>
                          <w:ind w:left="51" w:right="48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54A13E6E" w14:textId="77777777" w:rsidR="00CC437A" w:rsidRPr="00F63DF9" w:rsidRDefault="00CC437A" w:rsidP="00274796">
                        <w:pPr>
                          <w:pStyle w:val="TableParagraph"/>
                          <w:spacing w:line="220" w:lineRule="atLeast"/>
                          <w:ind w:left="70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48E4E6BD" w14:textId="77777777" w:rsidR="00CC437A" w:rsidRDefault="00CC437A" w:rsidP="000D35E4">
                        <w:pPr>
                          <w:pStyle w:val="TableParagraph"/>
                          <w:spacing w:before="111"/>
                          <w:ind w:right="159"/>
                          <w:jc w:val="righ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1074C644" w14:textId="77777777" w:rsidR="00CC437A" w:rsidRDefault="00CC437A" w:rsidP="000D35E4">
                        <w:pPr>
                          <w:pStyle w:val="TableParagraph"/>
                          <w:spacing w:before="111"/>
                          <w:ind w:left="8"/>
                          <w:jc w:val="center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6AE6DDDE" w14:textId="77777777" w:rsidR="00CC437A" w:rsidRDefault="00CC437A" w:rsidP="000D35E4">
                        <w:pPr>
                          <w:pStyle w:val="TableParagraph"/>
                          <w:spacing w:before="111"/>
                          <w:ind w:left="126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35DA6C35" w14:textId="77777777" w:rsidR="00CC437A" w:rsidRDefault="00CC437A" w:rsidP="000D35E4">
                        <w:pPr>
                          <w:pStyle w:val="TableParagraph"/>
                          <w:spacing w:before="111"/>
                          <w:ind w:right="65"/>
                          <w:jc w:val="righ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17761016" w14:textId="77777777" w:rsidR="00CC437A" w:rsidRPr="005C0E10" w:rsidRDefault="00CC437A" w:rsidP="000D35E4">
                        <w:pPr>
                          <w:pStyle w:val="TableParagraph"/>
                          <w:spacing w:before="111"/>
                          <w:ind w:right="60"/>
                          <w:jc w:val="right"/>
                          <w:rPr>
                            <w:sz w:val="24"/>
                            <w:szCs w:val="32"/>
                          </w:rPr>
                        </w:pPr>
                      </w:p>
                    </w:tc>
                  </w:tr>
                  <w:tr w:rsidR="00CC437A" w14:paraId="7E05E471" w14:textId="77777777" w:rsidTr="00CF2907">
                    <w:trPr>
                      <w:trHeight w:val="349"/>
                    </w:trPr>
                    <w:tc>
                      <w:tcPr>
                        <w:tcW w:w="931" w:type="dxa"/>
                      </w:tcPr>
                      <w:p w14:paraId="58A67999" w14:textId="77777777" w:rsidR="00CC437A" w:rsidRPr="00F63DF9" w:rsidRDefault="00CC437A" w:rsidP="00F63DF9">
                        <w:pPr>
                          <w:pStyle w:val="TableParagraph"/>
                          <w:spacing w:before="97"/>
                          <w:ind w:left="51" w:right="48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0593B768" w14:textId="77777777" w:rsidR="00CC437A" w:rsidRPr="00F63DF9" w:rsidRDefault="00CC437A" w:rsidP="00F63DF9">
                        <w:pPr>
                          <w:pStyle w:val="TableParagraph"/>
                          <w:spacing w:line="220" w:lineRule="atLeast"/>
                          <w:ind w:left="70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0EEFB593" w14:textId="77777777" w:rsidR="00CC437A" w:rsidRDefault="00CC437A" w:rsidP="000D35E4">
                        <w:pPr>
                          <w:pStyle w:val="TableParagraph"/>
                          <w:spacing w:before="108"/>
                          <w:ind w:right="159"/>
                          <w:jc w:val="righ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1D158300" w14:textId="77777777" w:rsidR="00CC437A" w:rsidRDefault="00CC437A" w:rsidP="000D35E4">
                        <w:pPr>
                          <w:pStyle w:val="TableParagraph"/>
                          <w:spacing w:before="108"/>
                          <w:ind w:left="8"/>
                          <w:jc w:val="center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5D4F4C1F" w14:textId="77777777" w:rsidR="00CC437A" w:rsidRDefault="00CC437A" w:rsidP="000D35E4">
                        <w:pPr>
                          <w:pStyle w:val="TableParagraph"/>
                          <w:spacing w:before="108"/>
                          <w:ind w:left="126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46283926" w14:textId="77777777" w:rsidR="00CC437A" w:rsidRDefault="00CC437A" w:rsidP="000D35E4">
                        <w:pPr>
                          <w:pStyle w:val="TableParagraph"/>
                          <w:spacing w:before="108"/>
                          <w:ind w:right="64"/>
                          <w:jc w:val="righ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10253243" w14:textId="77777777" w:rsidR="00CC437A" w:rsidRDefault="00CC437A" w:rsidP="000D35E4">
                        <w:pPr>
                          <w:pStyle w:val="TableParagraph"/>
                          <w:spacing w:before="108"/>
                          <w:ind w:right="60"/>
                          <w:jc w:val="right"/>
                          <w:rPr>
                            <w:sz w:val="18"/>
                          </w:rPr>
                        </w:pPr>
                      </w:p>
                    </w:tc>
                  </w:tr>
                  <w:tr w:rsidR="00CC437A" w14:paraId="44C3421E" w14:textId="77777777" w:rsidTr="00CF2907">
                    <w:trPr>
                      <w:trHeight w:val="244"/>
                    </w:trPr>
                    <w:tc>
                      <w:tcPr>
                        <w:tcW w:w="931" w:type="dxa"/>
                      </w:tcPr>
                      <w:p w14:paraId="4319B46B" w14:textId="77777777" w:rsidR="00CC437A" w:rsidRPr="00F63DF9" w:rsidRDefault="00CC437A" w:rsidP="00F63DF9">
                        <w:pPr>
                          <w:pStyle w:val="TableParagraph"/>
                          <w:spacing w:line="221" w:lineRule="exact"/>
                          <w:ind w:left="51" w:right="48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4C2B3FF7" w14:textId="77777777" w:rsidR="00CC437A" w:rsidRPr="00F63DF9" w:rsidRDefault="00CC437A" w:rsidP="00F63DF9">
                        <w:pPr>
                          <w:pStyle w:val="TableParagraph"/>
                          <w:spacing w:before="10" w:line="210" w:lineRule="exact"/>
                          <w:ind w:left="70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3241D16E" w14:textId="77777777" w:rsidR="00CC437A" w:rsidRDefault="00CC437A" w:rsidP="000D35E4">
                        <w:pPr>
                          <w:pStyle w:val="TableParagraph"/>
                          <w:spacing w:before="10" w:line="210" w:lineRule="exact"/>
                          <w:ind w:right="159"/>
                          <w:jc w:val="righ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220C359D" w14:textId="77777777" w:rsidR="00CC437A" w:rsidRDefault="00CC437A" w:rsidP="000D35E4">
                        <w:pPr>
                          <w:pStyle w:val="TableParagraph"/>
                          <w:spacing w:before="10" w:line="210" w:lineRule="exact"/>
                          <w:ind w:left="52" w:right="45"/>
                          <w:jc w:val="center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49719AE8" w14:textId="77777777" w:rsidR="00CC437A" w:rsidRDefault="00CC437A" w:rsidP="000D35E4">
                        <w:pPr>
                          <w:pStyle w:val="TableParagraph"/>
                          <w:spacing w:before="10" w:line="210" w:lineRule="exact"/>
                          <w:ind w:left="82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26508C13" w14:textId="77777777" w:rsidR="00CC437A" w:rsidRDefault="00CC437A" w:rsidP="000D35E4">
                        <w:pPr>
                          <w:pStyle w:val="TableParagraph"/>
                          <w:spacing w:before="10" w:line="210" w:lineRule="exact"/>
                          <w:ind w:right="65"/>
                          <w:jc w:val="righ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7B1A8DEA" w14:textId="77777777" w:rsidR="00CC437A" w:rsidRDefault="00CC437A" w:rsidP="000D35E4">
                        <w:pPr>
                          <w:pStyle w:val="TableParagraph"/>
                          <w:spacing w:before="10" w:line="210" w:lineRule="exact"/>
                          <w:ind w:right="60"/>
                          <w:jc w:val="right"/>
                          <w:rPr>
                            <w:sz w:val="18"/>
                          </w:rPr>
                        </w:pPr>
                      </w:p>
                    </w:tc>
                  </w:tr>
                  <w:tr w:rsidR="00CC437A" w14:paraId="3C652509" w14:textId="77777777" w:rsidTr="00CF2907">
                    <w:trPr>
                      <w:trHeight w:val="244"/>
                    </w:trPr>
                    <w:tc>
                      <w:tcPr>
                        <w:tcW w:w="931" w:type="dxa"/>
                      </w:tcPr>
                      <w:p w14:paraId="11CC5956" w14:textId="77777777" w:rsidR="00CC437A" w:rsidRPr="00F63DF9" w:rsidRDefault="00CC437A" w:rsidP="00F63DF9">
                        <w:pPr>
                          <w:pStyle w:val="TableParagraph"/>
                          <w:spacing w:line="221" w:lineRule="exact"/>
                          <w:ind w:left="51" w:right="48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678BE2F3" w14:textId="77777777" w:rsidR="00CC437A" w:rsidRPr="00F63DF9" w:rsidRDefault="00CC437A" w:rsidP="00F63DF9">
                        <w:pPr>
                          <w:pStyle w:val="TableParagraph"/>
                          <w:spacing w:before="10" w:line="210" w:lineRule="exact"/>
                          <w:ind w:left="70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7C8E72A5" w14:textId="77777777" w:rsidR="00CC437A" w:rsidRDefault="00CC437A" w:rsidP="000D35E4">
                        <w:pPr>
                          <w:pStyle w:val="TableParagraph"/>
                          <w:spacing w:before="10" w:line="210" w:lineRule="exact"/>
                          <w:ind w:right="159"/>
                          <w:jc w:val="righ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7FD11322" w14:textId="77777777" w:rsidR="00CC437A" w:rsidRDefault="00CC437A" w:rsidP="000D35E4">
                        <w:pPr>
                          <w:pStyle w:val="TableParagraph"/>
                          <w:spacing w:before="10" w:line="210" w:lineRule="exact"/>
                          <w:ind w:left="52" w:right="45"/>
                          <w:jc w:val="center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12D7EE79" w14:textId="77777777" w:rsidR="00CC437A" w:rsidRDefault="00CC437A" w:rsidP="000D35E4">
                        <w:pPr>
                          <w:pStyle w:val="TableParagraph"/>
                          <w:spacing w:before="10" w:line="210" w:lineRule="exact"/>
                          <w:ind w:left="82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00E459D3" w14:textId="77777777" w:rsidR="00CC437A" w:rsidRDefault="00CC437A" w:rsidP="000D35E4">
                        <w:pPr>
                          <w:pStyle w:val="TableParagraph"/>
                          <w:spacing w:before="10" w:line="210" w:lineRule="exact"/>
                          <w:ind w:right="65"/>
                          <w:jc w:val="righ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53569A2A" w14:textId="77777777" w:rsidR="00CC437A" w:rsidRDefault="00CC437A" w:rsidP="000D35E4">
                        <w:pPr>
                          <w:pStyle w:val="TableParagraph"/>
                          <w:spacing w:before="10" w:line="210" w:lineRule="exact"/>
                          <w:ind w:right="60"/>
                          <w:jc w:val="right"/>
                          <w:rPr>
                            <w:sz w:val="18"/>
                          </w:rPr>
                        </w:pPr>
                      </w:p>
                    </w:tc>
                  </w:tr>
                  <w:tr w:rsidR="00CC437A" w14:paraId="72E23108" w14:textId="77777777" w:rsidTr="00CF2907">
                    <w:trPr>
                      <w:trHeight w:val="244"/>
                    </w:trPr>
                    <w:tc>
                      <w:tcPr>
                        <w:tcW w:w="931" w:type="dxa"/>
                      </w:tcPr>
                      <w:p w14:paraId="0F4A9F2B" w14:textId="77777777" w:rsidR="00CC437A" w:rsidRPr="00F63DF9" w:rsidRDefault="00CC437A" w:rsidP="00F63DF9">
                        <w:pPr>
                          <w:pStyle w:val="TableParagraph"/>
                          <w:spacing w:before="4" w:line="221" w:lineRule="exact"/>
                          <w:ind w:left="51" w:right="48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3CC8E061" w14:textId="77777777" w:rsidR="00CC437A" w:rsidRPr="00F63DF9" w:rsidRDefault="00CC437A" w:rsidP="00F63DF9">
                        <w:pPr>
                          <w:pStyle w:val="TableParagraph"/>
                          <w:spacing w:before="15" w:line="210" w:lineRule="exact"/>
                          <w:ind w:left="70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0154C614" w14:textId="77777777" w:rsidR="00CC437A" w:rsidRDefault="00CC437A" w:rsidP="000D35E4">
                        <w:pPr>
                          <w:pStyle w:val="TableParagraph"/>
                          <w:spacing w:before="15" w:line="210" w:lineRule="exact"/>
                          <w:ind w:right="227"/>
                          <w:jc w:val="righ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2C3FA2C4" w14:textId="77777777" w:rsidR="00CC437A" w:rsidRDefault="00CC437A" w:rsidP="000D35E4">
                        <w:pPr>
                          <w:pStyle w:val="TableParagraph"/>
                          <w:spacing w:before="15" w:line="210" w:lineRule="exact"/>
                          <w:ind w:left="52" w:right="45"/>
                          <w:jc w:val="center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20540735" w14:textId="77777777" w:rsidR="00CC437A" w:rsidRDefault="00CC437A" w:rsidP="000D35E4">
                        <w:pPr>
                          <w:pStyle w:val="TableParagraph"/>
                          <w:spacing w:before="15" w:line="210" w:lineRule="exact"/>
                          <w:ind w:left="126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52A53E9A" w14:textId="77777777" w:rsidR="00CC437A" w:rsidRDefault="00CC437A" w:rsidP="000D35E4">
                        <w:pPr>
                          <w:pStyle w:val="TableParagraph"/>
                          <w:spacing w:before="15" w:line="210" w:lineRule="exact"/>
                          <w:ind w:right="65"/>
                          <w:jc w:val="righ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285F80F0" w14:textId="77777777" w:rsidR="00CC437A" w:rsidRDefault="00CC437A" w:rsidP="000D35E4">
                        <w:pPr>
                          <w:pStyle w:val="TableParagraph"/>
                          <w:spacing w:before="15" w:line="210" w:lineRule="exact"/>
                          <w:ind w:right="60"/>
                          <w:jc w:val="right"/>
                          <w:rPr>
                            <w:sz w:val="18"/>
                          </w:rPr>
                        </w:pPr>
                      </w:p>
                    </w:tc>
                  </w:tr>
                  <w:tr w:rsidR="00CC437A" w14:paraId="341D8151" w14:textId="77777777" w:rsidTr="00CF2907">
                    <w:trPr>
                      <w:trHeight w:val="242"/>
                    </w:trPr>
                    <w:tc>
                      <w:tcPr>
                        <w:tcW w:w="931" w:type="dxa"/>
                      </w:tcPr>
                      <w:p w14:paraId="6A7FE26F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471EB722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00646208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261175BE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06DED3A5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2D6A05BC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576AB7E4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C437A" w14:paraId="050463BA" w14:textId="77777777" w:rsidTr="00CF2907">
                    <w:trPr>
                      <w:trHeight w:val="245"/>
                    </w:trPr>
                    <w:tc>
                      <w:tcPr>
                        <w:tcW w:w="931" w:type="dxa"/>
                      </w:tcPr>
                      <w:p w14:paraId="6AF6D1F2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19E122BC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6CFE3679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6F7CB84A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1EB6E44C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6961035C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49CAD2C3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C437A" w14:paraId="00991EBA" w14:textId="77777777" w:rsidTr="00CF2907">
                    <w:trPr>
                      <w:trHeight w:val="246"/>
                    </w:trPr>
                    <w:tc>
                      <w:tcPr>
                        <w:tcW w:w="931" w:type="dxa"/>
                      </w:tcPr>
                      <w:p w14:paraId="147284BB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085AA938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191A6E10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25FD0F71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78461B4B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349203C2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60A6F886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C437A" w14:paraId="74DC9096" w14:textId="77777777" w:rsidTr="00CF2907">
                    <w:trPr>
                      <w:trHeight w:val="241"/>
                    </w:trPr>
                    <w:tc>
                      <w:tcPr>
                        <w:tcW w:w="931" w:type="dxa"/>
                      </w:tcPr>
                      <w:p w14:paraId="0D3C6438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60DD76FC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2B2A8132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18AB1CA7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77770310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2BBD7932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1EDF3AB9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C437A" w14:paraId="49CD3640" w14:textId="77777777" w:rsidTr="00CF2907">
                    <w:trPr>
                      <w:trHeight w:val="242"/>
                    </w:trPr>
                    <w:tc>
                      <w:tcPr>
                        <w:tcW w:w="931" w:type="dxa"/>
                      </w:tcPr>
                      <w:p w14:paraId="4CA3D256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43C91338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13F32D5A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731F9FA6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1F3C87DC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7034D3C4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35AD0608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C437A" w14:paraId="594F02AD" w14:textId="77777777" w:rsidTr="00CF2907">
                    <w:trPr>
                      <w:trHeight w:val="245"/>
                    </w:trPr>
                    <w:tc>
                      <w:tcPr>
                        <w:tcW w:w="931" w:type="dxa"/>
                      </w:tcPr>
                      <w:p w14:paraId="60A70AD1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0356DE67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369ECD2A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0531A37F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5C59ED71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00F6EBA2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1BBA68B1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C437A" w14:paraId="22205FC6" w14:textId="77777777" w:rsidTr="00CF2907">
                    <w:trPr>
                      <w:trHeight w:val="242"/>
                    </w:trPr>
                    <w:tc>
                      <w:tcPr>
                        <w:tcW w:w="931" w:type="dxa"/>
                      </w:tcPr>
                      <w:p w14:paraId="47268AEA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2CAC0FEC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5FEB8D33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6A94CDC5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69A6DC26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415898FD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7EF1ED0F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C437A" w14:paraId="5AD70E17" w14:textId="77777777" w:rsidTr="00CF2907">
                    <w:trPr>
                      <w:trHeight w:val="245"/>
                    </w:trPr>
                    <w:tc>
                      <w:tcPr>
                        <w:tcW w:w="931" w:type="dxa"/>
                      </w:tcPr>
                      <w:p w14:paraId="4F06E434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566D7E59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419505E8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0D106C80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4A1F2E76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2946350B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056DA81D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C437A" w14:paraId="5596B806" w14:textId="77777777" w:rsidTr="00CF2907">
                    <w:trPr>
                      <w:trHeight w:val="242"/>
                    </w:trPr>
                    <w:tc>
                      <w:tcPr>
                        <w:tcW w:w="931" w:type="dxa"/>
                      </w:tcPr>
                      <w:p w14:paraId="074472FB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67FBCCDD" w14:textId="77777777" w:rsidR="00CC437A" w:rsidRPr="00F63DF9" w:rsidRDefault="00CC437A" w:rsidP="00F63DF9">
                        <w:pPr>
                          <w:pStyle w:val="TableParagraph"/>
                          <w:jc w:val="both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41EF37A4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11366400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6EA70A2C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193E2057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7F6B61E0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C437A" w14:paraId="6CF9B4A2" w14:textId="77777777" w:rsidTr="00CF2907">
                    <w:trPr>
                      <w:trHeight w:val="246"/>
                    </w:trPr>
                    <w:tc>
                      <w:tcPr>
                        <w:tcW w:w="931" w:type="dxa"/>
                      </w:tcPr>
                      <w:p w14:paraId="121E9C84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85" w:type="dxa"/>
                        <w:gridSpan w:val="7"/>
                      </w:tcPr>
                      <w:p w14:paraId="3B6741BB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03516B3E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8" w:type="dxa"/>
                      </w:tcPr>
                      <w:p w14:paraId="658BE7DD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72" w:type="dxa"/>
                      </w:tcPr>
                      <w:p w14:paraId="434AE7EC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2BB02306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1F3C724D" w14:textId="77777777" w:rsidR="00CC437A" w:rsidRDefault="00CC437A" w:rsidP="000D35E4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C437A" w14:paraId="67850E68" w14:textId="77777777" w:rsidTr="005C0E10">
                    <w:trPr>
                      <w:trHeight w:val="734"/>
                    </w:trPr>
                    <w:tc>
                      <w:tcPr>
                        <w:tcW w:w="6091" w:type="dxa"/>
                        <w:gridSpan w:val="5"/>
                      </w:tcPr>
                      <w:p w14:paraId="4293A1B0" w14:textId="77777777" w:rsidR="00CC437A" w:rsidRDefault="00CC437A" w:rsidP="000D35E4">
                        <w:pPr>
                          <w:pStyle w:val="TableParagraph"/>
                          <w:spacing w:line="292" w:lineRule="exact"/>
                          <w:ind w:left="7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FormasdePagamento:</w:t>
                        </w:r>
                        <w:r>
                          <w:rPr>
                            <w:b/>
                            <w:noProof/>
                            <w:spacing w:val="-4"/>
                            <w:position w:val="-6"/>
                            <w:sz w:val="24"/>
                            <w:lang w:val="pt-BR" w:eastAsia="pt-BR"/>
                          </w:rPr>
                          <w:drawing>
                            <wp:inline distT="0" distB="0" distL="0" distR="0" wp14:anchorId="025D6DF9" wp14:editId="555098D0">
                              <wp:extent cx="501906" cy="158568"/>
                              <wp:effectExtent l="0" t="0" r="0" b="0"/>
                              <wp:docPr id="74085078" name="image2.png" descr="Resultado de imagem para visa e master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2.png"/>
                                      <pic:cNvPicPr/>
                                    </pic:nvPicPr>
                                    <pic:blipFill>
                                      <a:blip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1906" cy="15856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4AEBA13" w14:textId="4638DCE6" w:rsidR="00CC437A" w:rsidRPr="00CE1B21" w:rsidRDefault="00CC437A" w:rsidP="000D35E4">
                        <w:pPr>
                          <w:pStyle w:val="TableParagraph"/>
                          <w:spacing w:before="4"/>
                          <w:ind w:left="71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58" w:type="dxa"/>
                        <w:gridSpan w:val="8"/>
                      </w:tcPr>
                      <w:p w14:paraId="2E253C47" w14:textId="77777777" w:rsidR="00CC437A" w:rsidRDefault="00CC437A" w:rsidP="000D35E4">
                        <w:pPr>
                          <w:pStyle w:val="TableParagraph"/>
                          <w:spacing w:before="11"/>
                          <w:rPr>
                            <w:i/>
                            <w:sz w:val="17"/>
                          </w:rPr>
                        </w:pPr>
                      </w:p>
                      <w:p w14:paraId="65862D4F" w14:textId="77777777" w:rsidR="00CC437A" w:rsidRDefault="00CC437A" w:rsidP="000D35E4"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                                             TOTAL:R$    </w:t>
                        </w:r>
                      </w:p>
                    </w:tc>
                  </w:tr>
                  <w:tr w:rsidR="00CC437A" w14:paraId="47E97830" w14:textId="77777777" w:rsidTr="005C0E10">
                    <w:trPr>
                      <w:trHeight w:val="4275"/>
                    </w:trPr>
                    <w:tc>
                      <w:tcPr>
                        <w:tcW w:w="11349" w:type="dxa"/>
                        <w:gridSpan w:val="13"/>
                      </w:tcPr>
                      <w:p w14:paraId="76869C65" w14:textId="77777777" w:rsidR="00CC437A" w:rsidRDefault="00CC437A" w:rsidP="000D35E4">
                        <w:pPr>
                          <w:pStyle w:val="TableParagraph"/>
                          <w:spacing w:before="4" w:line="235" w:lineRule="auto"/>
                          <w:ind w:left="71" w:right="67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 xml:space="preserve">Observações: </w:t>
                        </w:r>
                        <w:r>
                          <w:rPr>
                            <w:sz w:val="14"/>
                          </w:rPr>
                          <w:t>As quantidades e otimizações geométricas foram calculadas de acordo com as medidas enviadas por V. Sas. Alterações nas medidas oficiais, cortes parciais que modificam osrendimentos geométricosinformadosserãoobjetodenova negociaçãocomercial paraajustenospreços;</w:t>
                        </w:r>
                      </w:p>
                      <w:p w14:paraId="252ACF1F" w14:textId="77777777" w:rsidR="00CC437A" w:rsidRDefault="00CC437A" w:rsidP="000D35E4">
                        <w:pPr>
                          <w:pStyle w:val="TableParagraph"/>
                          <w:spacing w:before="3"/>
                          <w:ind w:left="71" w:right="69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 metragem das peças é sempre calculada com arredondamento para maior tanto na altura quanto na largura em múltiplo de 5 cm. Para as peças modeladas ou fora de esquadro será faturado oretânguloquecircunscreveapeça, alémdoacréscimoemmais40% sobreovalordopreçoporm²dovidro;</w:t>
                        </w:r>
                      </w:p>
                      <w:p w14:paraId="7658989F" w14:textId="77777777" w:rsidR="00CC437A" w:rsidRDefault="00CC437A" w:rsidP="000D35E4">
                        <w:pPr>
                          <w:pStyle w:val="TableParagraph"/>
                          <w:spacing w:before="3" w:line="237" w:lineRule="auto"/>
                          <w:ind w:left="71" w:right="63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O cliente se responsabiliza por fornecer aos profissionais da </w:t>
                        </w:r>
                        <w:r>
                          <w:rPr>
                            <w:b/>
                            <w:sz w:val="14"/>
                          </w:rPr>
                          <w:t>Alfa Glass</w:t>
                        </w:r>
                        <w:r>
                          <w:rPr>
                            <w:sz w:val="14"/>
                          </w:rPr>
                          <w:t>, todas as condições para o trânsito e carregamento de vidros, como elevadores ou pontes rolantes que facilitem a execução dosserviços, além de reservar local para armazenamento em plano horizontal. O local deverá ser ventilado, isento de umidade, protegido de poeira, sol e chuva; Caso no dia da entrega chova, seráagendadoumanova data deacordocom a disponibilidadeda agenda da</w:t>
                        </w:r>
                        <w:r>
                          <w:rPr>
                            <w:b/>
                            <w:sz w:val="14"/>
                          </w:rPr>
                          <w:t>Alfa Glass</w:t>
                        </w:r>
                        <w:r>
                          <w:rPr>
                            <w:sz w:val="14"/>
                          </w:rPr>
                          <w:t>.</w:t>
                        </w:r>
                      </w:p>
                      <w:p w14:paraId="3FE40D17" w14:textId="77777777" w:rsidR="00CC437A" w:rsidRDefault="00CC437A" w:rsidP="000D35E4">
                        <w:pPr>
                          <w:pStyle w:val="TableParagraph"/>
                          <w:spacing w:before="3"/>
                          <w:ind w:left="71" w:right="2035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Caso o material constante neste contrato não suba por elevador, o transporte vertical, bem como a necessidade de subir por escada, correrá por conta do cliente;Casohajaa necessidadedeMunck, Torres Eletrônicas,Andaimes eetcparaa perfeitaexecuçãodos serviços,correráporcontadocliente;</w:t>
                        </w:r>
                      </w:p>
                      <w:p w14:paraId="2AD6F29D" w14:textId="77777777" w:rsidR="00CC437A" w:rsidRDefault="00CC437A" w:rsidP="000D35E4">
                        <w:pPr>
                          <w:pStyle w:val="TableParagraph"/>
                          <w:ind w:left="7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Os vidros serão produzidos de acordo com a lista de medições efetuada por profissional da</w:t>
                        </w:r>
                        <w:r>
                          <w:rPr>
                            <w:b/>
                            <w:sz w:val="14"/>
                          </w:rPr>
                          <w:t xml:space="preserve"> Alfa Glass</w:t>
                        </w:r>
                        <w:r>
                          <w:rPr>
                            <w:sz w:val="14"/>
                          </w:rPr>
                          <w:t xml:space="preserve"> , que enviara para corte, respeitando-se a tolerância dimensional de 2mm para mais ou menos nalarguraealtura daspeças, faceoprocessodelapidaçãodosmesmos;</w:t>
                        </w:r>
                      </w:p>
                      <w:p w14:paraId="132640E9" w14:textId="77777777" w:rsidR="00CC437A" w:rsidRDefault="00CC437A" w:rsidP="000D35E4">
                        <w:pPr>
                          <w:pStyle w:val="TableParagraph"/>
                          <w:spacing w:before="2" w:line="237" w:lineRule="auto"/>
                          <w:ind w:left="71" w:right="59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 xml:space="preserve">Garantia: </w:t>
                        </w:r>
                        <w:r>
                          <w:rPr>
                            <w:sz w:val="14"/>
                          </w:rPr>
                          <w:t xml:space="preserve">A </w:t>
                        </w:r>
                        <w:r>
                          <w:rPr>
                            <w:b/>
                            <w:sz w:val="14"/>
                          </w:rPr>
                          <w:t xml:space="preserve">Alfa Glass </w:t>
                        </w:r>
                        <w:r>
                          <w:rPr>
                            <w:sz w:val="14"/>
                          </w:rPr>
                          <w:t>garantirá os serviços executados conforme previsto no código brasileiro de Normas. Quanto a qualquer problema ocorrido durante a instalação dos serviços contratados, bem</w:t>
                        </w:r>
                        <w:r>
                          <w:rPr>
                            <w:spacing w:val="-1"/>
                            <w:sz w:val="14"/>
                          </w:rPr>
                          <w:t>comoassume</w:t>
                        </w:r>
                        <w:r>
                          <w:rPr>
                            <w:sz w:val="14"/>
                          </w:rPr>
                          <w:t>oônusporeventuaisquebrasedefeitosquepossamocorrerduranteaexecuçãodosserviçosemediçõeserradas,enviadaspelosprofissionaisdaempresa</w:t>
                        </w:r>
                        <w:r>
                          <w:rPr>
                            <w:b/>
                            <w:sz w:val="14"/>
                          </w:rPr>
                          <w:t>Alfa Glass</w:t>
                        </w:r>
                        <w:r>
                          <w:rPr>
                            <w:sz w:val="14"/>
                          </w:rPr>
                          <w:t xml:space="preserve"> l.Nessecaso,oprazoparareposiçãoserádemais15 diasúteis;</w:t>
                        </w:r>
                      </w:p>
                      <w:p w14:paraId="3D94F63F" w14:textId="77777777" w:rsidR="00CC437A" w:rsidRDefault="00CC437A" w:rsidP="000D35E4">
                        <w:pPr>
                          <w:pStyle w:val="TableParagraph"/>
                          <w:spacing w:before="4"/>
                          <w:ind w:left="71" w:right="69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Quando houver necessidade de fornecimento de acessórios para instalação dos vidros, as quantidades apresentadas em nosso contrato, serão estimadas, em função de não termos as medidasdefinitivasparaessecálculoexato.Casohajanecessidadedemaisacessórios paraotérminodos serviços,serácobradoa parte,aos mesmos preços apresentados nocontratoinicial;</w:t>
                        </w:r>
                      </w:p>
                      <w:p w14:paraId="16B7B34B" w14:textId="77777777" w:rsidR="00CC437A" w:rsidRDefault="00CC437A" w:rsidP="000D35E4">
                        <w:pPr>
                          <w:pStyle w:val="TableParagraph"/>
                          <w:ind w:left="71" w:right="57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 garantia terá início a partir da entrega do produto. Se o consumidor não estiver presente no momento da entrega e não fizer nenhum tipo reclamação dentro de 7 (sete) dias após a instalação, oprodutoserá consideradocomooperíododagarantia iniciado.</w:t>
                        </w:r>
                      </w:p>
                      <w:p w14:paraId="20660702" w14:textId="77777777" w:rsidR="00CC437A" w:rsidRDefault="00CC437A" w:rsidP="000D35E4">
                        <w:pPr>
                          <w:pStyle w:val="TableParagraph"/>
                          <w:spacing w:before="3" w:line="235" w:lineRule="auto"/>
                          <w:ind w:left="71" w:right="64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 xml:space="preserve">Validade do Preço: </w:t>
                        </w:r>
                        <w:r>
                          <w:rPr>
                            <w:sz w:val="14"/>
                          </w:rPr>
                          <w:t>Até o término da execução dos serviços, salvo se houver algum impedimento ou dificuldade de instalação apresentada pela obra, como falta de elevadores e outros afins para aboaexecuçãodosserviços.</w:t>
                        </w:r>
                      </w:p>
                      <w:p w14:paraId="0527AB80" w14:textId="77777777" w:rsidR="00CC437A" w:rsidRDefault="00CC437A" w:rsidP="000D35E4">
                        <w:pPr>
                          <w:pStyle w:val="TableParagraph"/>
                          <w:spacing w:before="2"/>
                          <w:ind w:left="71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EmcasodeSinaleouantecipaçãodepagamentoserádeduzidoovalorproporcionalmenteacadaentrega;</w:t>
                        </w:r>
                      </w:p>
                      <w:p w14:paraId="5DEB03D2" w14:textId="77777777" w:rsidR="00CC437A" w:rsidRDefault="00CC437A" w:rsidP="000D35E4">
                        <w:pPr>
                          <w:pStyle w:val="TableParagraph"/>
                          <w:spacing w:before="1"/>
                          <w:ind w:left="71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Ocustodetransportedosmateriais,assimcomoosimpostos,jáinclusosnosvaloresmencionadosnessecontrato.</w:t>
                        </w:r>
                      </w:p>
                      <w:p w14:paraId="1BFE8395" w14:textId="77777777" w:rsidR="00CC437A" w:rsidRDefault="00CC437A" w:rsidP="000D35E4">
                        <w:pPr>
                          <w:pStyle w:val="TableParagraph"/>
                          <w:spacing w:before="2" w:line="237" w:lineRule="auto"/>
                          <w:ind w:left="71" w:right="71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 xml:space="preserve">Pagamento: </w:t>
                        </w:r>
                        <w:r>
                          <w:rPr>
                            <w:sz w:val="14"/>
                          </w:rPr>
                          <w:t>O CONTRATANTE deverá efetuar o pagamento na forma e condições estabelecidas entre as partes. No caso de não haver o cumprimento por parte do CONTRATANTE, a obra serásuspensaatéaregularizaçãodopagamento. A</w:t>
                        </w:r>
                        <w:r>
                          <w:rPr>
                            <w:b/>
                            <w:sz w:val="14"/>
                          </w:rPr>
                          <w:t xml:space="preserve"> Alfa Glass</w:t>
                        </w:r>
                        <w:r>
                          <w:rPr>
                            <w:sz w:val="14"/>
                          </w:rPr>
                          <w:t>emitirá boletocom osaldo devedornoCPF/CNPJdoCONTRATANTE.</w:t>
                        </w:r>
                      </w:p>
                      <w:p w14:paraId="0E0A9B03" w14:textId="77777777" w:rsidR="00CC437A" w:rsidRDefault="00CC437A" w:rsidP="000D35E4">
                        <w:pPr>
                          <w:pStyle w:val="TableParagraph"/>
                          <w:spacing w:before="1" w:line="152" w:lineRule="exact"/>
                          <w:ind w:left="2539"/>
                          <w:jc w:val="both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Aoaceitaresteorçamento,vocêconfirmaque analisoueestádeacordocomasinformaçõesaquiprevistas.</w:t>
                        </w:r>
                      </w:p>
                    </w:tc>
                  </w:tr>
                </w:tbl>
                <w:p w14:paraId="62B4A8D2" w14:textId="77777777" w:rsidR="00CC437A" w:rsidRDefault="00CC437A" w:rsidP="00CC437A">
                  <w:pPr>
                    <w:pStyle w:val="Corpodetexto"/>
                  </w:pPr>
                </w:p>
                <w:p w14:paraId="47BD62E5" w14:textId="77777777" w:rsidR="00CC437A" w:rsidRDefault="00CC437A" w:rsidP="00CC437A">
                  <w:pPr>
                    <w:pStyle w:val="Corpodetexto"/>
                  </w:pPr>
                </w:p>
                <w:p w14:paraId="4787C687" w14:textId="77777777" w:rsidR="00CC437A" w:rsidRDefault="00CC437A" w:rsidP="00CC437A">
                  <w:pPr>
                    <w:pStyle w:val="Corpodetexto"/>
                  </w:pPr>
                </w:p>
              </w:txbxContent>
            </v:textbox>
          </v:shape>
        </w:pict>
      </w:r>
      <w:r w:rsidRPr="009B7ACA">
        <w:rPr>
          <w:sz w:val="10"/>
          <w:szCs w:val="10"/>
        </w:rPr>
        <w:br w:type="column"/>
      </w:r>
    </w:p>
    <w:p w14:paraId="058B4DF6" w14:textId="77777777" w:rsidR="00CC437A" w:rsidRDefault="00CC437A" w:rsidP="00CC437A">
      <w:pPr>
        <w:rPr>
          <w:b/>
          <w:sz w:val="20"/>
        </w:rPr>
      </w:pPr>
    </w:p>
    <w:p w14:paraId="4C3A90A9" w14:textId="77777777" w:rsidR="00CC437A" w:rsidRDefault="00CC437A" w:rsidP="00CC437A">
      <w:pPr>
        <w:rPr>
          <w:b/>
          <w:sz w:val="20"/>
        </w:rPr>
      </w:pPr>
    </w:p>
    <w:p w14:paraId="7DCC895E" w14:textId="77777777" w:rsidR="00CC437A" w:rsidRDefault="00CC437A" w:rsidP="00CC437A">
      <w:pPr>
        <w:rPr>
          <w:b/>
          <w:sz w:val="20"/>
        </w:rPr>
      </w:pPr>
    </w:p>
    <w:p w14:paraId="2ABEE385" w14:textId="77777777" w:rsidR="00CC437A" w:rsidRDefault="00CC437A" w:rsidP="00CC437A">
      <w:pPr>
        <w:rPr>
          <w:b/>
          <w:sz w:val="20"/>
        </w:rPr>
      </w:pPr>
    </w:p>
    <w:p w14:paraId="782B2F44" w14:textId="77777777" w:rsidR="00CC437A" w:rsidRDefault="00CC437A" w:rsidP="00CC437A">
      <w:pPr>
        <w:rPr>
          <w:b/>
          <w:sz w:val="20"/>
        </w:rPr>
      </w:pPr>
    </w:p>
    <w:p w14:paraId="2BC14E9F" w14:textId="77777777" w:rsidR="00CC437A" w:rsidRDefault="00CC437A" w:rsidP="00CC437A">
      <w:pPr>
        <w:rPr>
          <w:b/>
          <w:sz w:val="20"/>
        </w:rPr>
      </w:pPr>
    </w:p>
    <w:p w14:paraId="31F1FA9C" w14:textId="77777777" w:rsidR="00CC437A" w:rsidRDefault="00CC437A" w:rsidP="00CC437A">
      <w:pPr>
        <w:rPr>
          <w:b/>
          <w:sz w:val="20"/>
        </w:rPr>
      </w:pPr>
    </w:p>
    <w:p w14:paraId="2B280C23" w14:textId="77777777" w:rsidR="00CC437A" w:rsidRDefault="00CC437A" w:rsidP="00CC437A">
      <w:pPr>
        <w:rPr>
          <w:b/>
          <w:sz w:val="20"/>
        </w:rPr>
      </w:pPr>
    </w:p>
    <w:p w14:paraId="3A666FE9" w14:textId="77777777" w:rsidR="00CC437A" w:rsidRDefault="00CC437A" w:rsidP="00CC437A">
      <w:pPr>
        <w:rPr>
          <w:b/>
          <w:sz w:val="20"/>
        </w:rPr>
      </w:pPr>
    </w:p>
    <w:p w14:paraId="03DE5CF5" w14:textId="06E00548" w:rsidR="00FE04C5" w:rsidRPr="0065725D" w:rsidRDefault="00FE04C5" w:rsidP="0065725D">
      <w:pPr>
        <w:pStyle w:val="Ttulo"/>
      </w:pPr>
    </w:p>
    <w:p w14:paraId="03DE5CF6" w14:textId="77777777" w:rsidR="00FE04C5" w:rsidRDefault="00FE04C5">
      <w:pPr>
        <w:rPr>
          <w:b/>
          <w:sz w:val="20"/>
        </w:rPr>
      </w:pPr>
    </w:p>
    <w:p w14:paraId="03DE5CF7" w14:textId="77777777" w:rsidR="00FE04C5" w:rsidRDefault="00FE04C5">
      <w:pPr>
        <w:rPr>
          <w:b/>
          <w:sz w:val="20"/>
        </w:rPr>
      </w:pPr>
    </w:p>
    <w:p w14:paraId="03DE5CF8" w14:textId="77777777" w:rsidR="00FE04C5" w:rsidRDefault="00FE04C5">
      <w:pPr>
        <w:rPr>
          <w:b/>
          <w:sz w:val="20"/>
        </w:rPr>
      </w:pPr>
    </w:p>
    <w:p w14:paraId="03DE5CF9" w14:textId="77777777" w:rsidR="00FE04C5" w:rsidRDefault="00FE04C5">
      <w:pPr>
        <w:rPr>
          <w:b/>
          <w:sz w:val="20"/>
        </w:rPr>
      </w:pPr>
    </w:p>
    <w:p w14:paraId="03DE5CFA" w14:textId="77777777" w:rsidR="00FE04C5" w:rsidRDefault="00FE04C5">
      <w:pPr>
        <w:rPr>
          <w:b/>
          <w:sz w:val="20"/>
        </w:rPr>
      </w:pPr>
    </w:p>
    <w:p w14:paraId="03DE5CFB" w14:textId="77777777" w:rsidR="00FE04C5" w:rsidRDefault="00FE04C5">
      <w:pPr>
        <w:rPr>
          <w:b/>
          <w:sz w:val="20"/>
        </w:rPr>
      </w:pPr>
    </w:p>
    <w:p w14:paraId="03DE5CFC" w14:textId="77777777" w:rsidR="00FE04C5" w:rsidRDefault="00FE04C5">
      <w:pPr>
        <w:rPr>
          <w:b/>
          <w:sz w:val="20"/>
        </w:rPr>
      </w:pPr>
    </w:p>
    <w:p w14:paraId="03DE5CFD" w14:textId="77777777" w:rsidR="00FE04C5" w:rsidRDefault="00FE04C5">
      <w:pPr>
        <w:rPr>
          <w:b/>
          <w:sz w:val="20"/>
        </w:rPr>
      </w:pPr>
    </w:p>
    <w:p w14:paraId="03DE5CFE" w14:textId="77777777" w:rsidR="00FE04C5" w:rsidRDefault="00FE04C5">
      <w:pPr>
        <w:rPr>
          <w:b/>
          <w:sz w:val="20"/>
        </w:rPr>
      </w:pPr>
    </w:p>
    <w:p w14:paraId="03DE5CFF" w14:textId="77777777" w:rsidR="00FE04C5" w:rsidRDefault="00FE04C5">
      <w:pPr>
        <w:rPr>
          <w:b/>
          <w:sz w:val="20"/>
        </w:rPr>
      </w:pPr>
    </w:p>
    <w:p w14:paraId="03DE5D00" w14:textId="77777777" w:rsidR="00FE04C5" w:rsidRDefault="00FE04C5">
      <w:pPr>
        <w:rPr>
          <w:b/>
          <w:sz w:val="20"/>
        </w:rPr>
      </w:pPr>
    </w:p>
    <w:p w14:paraId="03DE5D01" w14:textId="77777777" w:rsidR="00FE04C5" w:rsidRDefault="00FE04C5">
      <w:pPr>
        <w:rPr>
          <w:b/>
          <w:sz w:val="20"/>
        </w:rPr>
      </w:pPr>
    </w:p>
    <w:p w14:paraId="03DE5D02" w14:textId="77777777" w:rsidR="00FE04C5" w:rsidRDefault="00FE04C5">
      <w:pPr>
        <w:rPr>
          <w:b/>
          <w:sz w:val="20"/>
        </w:rPr>
      </w:pPr>
    </w:p>
    <w:p w14:paraId="03DE5D03" w14:textId="77777777" w:rsidR="00FE04C5" w:rsidRDefault="00FE04C5">
      <w:pPr>
        <w:rPr>
          <w:b/>
          <w:sz w:val="20"/>
        </w:rPr>
      </w:pPr>
    </w:p>
    <w:p w14:paraId="03DE5D04" w14:textId="77777777" w:rsidR="00FE04C5" w:rsidRDefault="00FE04C5">
      <w:pPr>
        <w:rPr>
          <w:b/>
          <w:sz w:val="20"/>
        </w:rPr>
      </w:pPr>
    </w:p>
    <w:p w14:paraId="03DE5D05" w14:textId="77777777" w:rsidR="00FE04C5" w:rsidRDefault="00FE04C5">
      <w:pPr>
        <w:rPr>
          <w:b/>
          <w:sz w:val="20"/>
        </w:rPr>
      </w:pPr>
    </w:p>
    <w:p w14:paraId="03DE5D06" w14:textId="77777777" w:rsidR="00FE04C5" w:rsidRDefault="00FE04C5">
      <w:pPr>
        <w:rPr>
          <w:b/>
          <w:sz w:val="20"/>
        </w:rPr>
      </w:pPr>
    </w:p>
    <w:p w14:paraId="03DE5D07" w14:textId="77777777" w:rsidR="00FE04C5" w:rsidRDefault="00FE04C5">
      <w:pPr>
        <w:rPr>
          <w:b/>
          <w:sz w:val="20"/>
        </w:rPr>
      </w:pPr>
    </w:p>
    <w:p w14:paraId="03DE5D08" w14:textId="77777777" w:rsidR="00FE04C5" w:rsidRDefault="00FE04C5">
      <w:pPr>
        <w:rPr>
          <w:b/>
          <w:sz w:val="20"/>
        </w:rPr>
      </w:pPr>
    </w:p>
    <w:p w14:paraId="03DE5D09" w14:textId="77777777" w:rsidR="00FE04C5" w:rsidRDefault="00FE04C5">
      <w:pPr>
        <w:rPr>
          <w:b/>
          <w:sz w:val="20"/>
        </w:rPr>
      </w:pPr>
    </w:p>
    <w:p w14:paraId="03DE5D0A" w14:textId="77777777" w:rsidR="00FE04C5" w:rsidRDefault="00FE04C5">
      <w:pPr>
        <w:rPr>
          <w:b/>
          <w:sz w:val="20"/>
        </w:rPr>
      </w:pPr>
    </w:p>
    <w:p w14:paraId="03DE5D0B" w14:textId="77777777" w:rsidR="00FE04C5" w:rsidRDefault="00FE04C5">
      <w:pPr>
        <w:rPr>
          <w:b/>
          <w:sz w:val="20"/>
        </w:rPr>
      </w:pPr>
    </w:p>
    <w:p w14:paraId="03DE5D0C" w14:textId="77777777" w:rsidR="00FE04C5" w:rsidRDefault="00FE04C5">
      <w:pPr>
        <w:rPr>
          <w:b/>
          <w:sz w:val="20"/>
        </w:rPr>
      </w:pPr>
    </w:p>
    <w:p w14:paraId="03DE5D0D" w14:textId="77777777" w:rsidR="00FE04C5" w:rsidRDefault="00FE04C5">
      <w:pPr>
        <w:rPr>
          <w:b/>
          <w:sz w:val="20"/>
        </w:rPr>
      </w:pPr>
    </w:p>
    <w:p w14:paraId="03DE5D0E" w14:textId="77777777" w:rsidR="00FE04C5" w:rsidRDefault="00FE04C5">
      <w:pPr>
        <w:rPr>
          <w:b/>
          <w:sz w:val="20"/>
        </w:rPr>
      </w:pPr>
    </w:p>
    <w:p w14:paraId="03DE5D0F" w14:textId="77777777" w:rsidR="00FE04C5" w:rsidRDefault="00FE04C5">
      <w:pPr>
        <w:rPr>
          <w:b/>
          <w:sz w:val="20"/>
        </w:rPr>
      </w:pPr>
    </w:p>
    <w:p w14:paraId="03DE5D10" w14:textId="77777777" w:rsidR="00FE04C5" w:rsidRDefault="00FE04C5">
      <w:pPr>
        <w:rPr>
          <w:b/>
          <w:sz w:val="20"/>
        </w:rPr>
      </w:pPr>
    </w:p>
    <w:p w14:paraId="03DE5D11" w14:textId="77777777" w:rsidR="00FE04C5" w:rsidRDefault="00FE04C5">
      <w:pPr>
        <w:rPr>
          <w:b/>
          <w:sz w:val="20"/>
        </w:rPr>
      </w:pPr>
    </w:p>
    <w:p w14:paraId="03DE5D12" w14:textId="77777777" w:rsidR="00FE04C5" w:rsidRDefault="00FE04C5">
      <w:pPr>
        <w:rPr>
          <w:b/>
          <w:sz w:val="20"/>
        </w:rPr>
      </w:pPr>
    </w:p>
    <w:p w14:paraId="03DE5D13" w14:textId="77777777" w:rsidR="00FE04C5" w:rsidRDefault="00FE04C5">
      <w:pPr>
        <w:rPr>
          <w:b/>
          <w:sz w:val="20"/>
        </w:rPr>
      </w:pPr>
    </w:p>
    <w:p w14:paraId="03DE5D14" w14:textId="77777777" w:rsidR="00FE04C5" w:rsidRDefault="00FE04C5">
      <w:pPr>
        <w:rPr>
          <w:b/>
          <w:sz w:val="20"/>
        </w:rPr>
      </w:pPr>
    </w:p>
    <w:p w14:paraId="03DE5D15" w14:textId="77777777" w:rsidR="00FE04C5" w:rsidRDefault="00FE04C5">
      <w:pPr>
        <w:rPr>
          <w:b/>
          <w:sz w:val="20"/>
        </w:rPr>
      </w:pPr>
    </w:p>
    <w:p w14:paraId="03DE5D16" w14:textId="77777777" w:rsidR="00FE04C5" w:rsidRDefault="00FE04C5">
      <w:pPr>
        <w:rPr>
          <w:b/>
          <w:sz w:val="20"/>
        </w:rPr>
      </w:pPr>
    </w:p>
    <w:p w14:paraId="03DE5D17" w14:textId="77777777" w:rsidR="00FE04C5" w:rsidRDefault="00FE04C5">
      <w:pPr>
        <w:rPr>
          <w:b/>
          <w:sz w:val="20"/>
        </w:rPr>
      </w:pPr>
    </w:p>
    <w:p w14:paraId="03DE5D18" w14:textId="77777777" w:rsidR="00FE04C5" w:rsidRDefault="00FE04C5">
      <w:pPr>
        <w:rPr>
          <w:b/>
          <w:sz w:val="20"/>
        </w:rPr>
      </w:pPr>
    </w:p>
    <w:p w14:paraId="03DE5D19" w14:textId="77777777" w:rsidR="00FE04C5" w:rsidRDefault="00FE04C5">
      <w:pPr>
        <w:rPr>
          <w:b/>
          <w:sz w:val="20"/>
        </w:rPr>
      </w:pPr>
    </w:p>
    <w:p w14:paraId="03DE5D1A" w14:textId="77777777" w:rsidR="00FE04C5" w:rsidRDefault="00FE04C5">
      <w:pPr>
        <w:rPr>
          <w:b/>
          <w:sz w:val="20"/>
        </w:rPr>
      </w:pPr>
    </w:p>
    <w:p w14:paraId="03DE5D1B" w14:textId="77777777" w:rsidR="00FE04C5" w:rsidRDefault="00FE04C5">
      <w:pPr>
        <w:rPr>
          <w:b/>
          <w:sz w:val="20"/>
        </w:rPr>
      </w:pPr>
    </w:p>
    <w:p w14:paraId="03DE5D1C" w14:textId="77777777" w:rsidR="00FE04C5" w:rsidRDefault="00FE04C5">
      <w:pPr>
        <w:rPr>
          <w:b/>
          <w:sz w:val="20"/>
        </w:rPr>
      </w:pPr>
    </w:p>
    <w:p w14:paraId="03DE5D1D" w14:textId="77777777" w:rsidR="00FE04C5" w:rsidRDefault="00FE04C5">
      <w:pPr>
        <w:rPr>
          <w:b/>
          <w:sz w:val="20"/>
        </w:rPr>
      </w:pPr>
    </w:p>
    <w:p w14:paraId="03DE5D1E" w14:textId="77777777" w:rsidR="00FE04C5" w:rsidRDefault="00FE04C5">
      <w:pPr>
        <w:rPr>
          <w:b/>
          <w:sz w:val="20"/>
        </w:rPr>
      </w:pPr>
    </w:p>
    <w:p w14:paraId="03DE5D1F" w14:textId="77777777" w:rsidR="00FE04C5" w:rsidRDefault="00FE04C5">
      <w:pPr>
        <w:rPr>
          <w:b/>
          <w:sz w:val="20"/>
        </w:rPr>
      </w:pPr>
    </w:p>
    <w:p w14:paraId="03DE5D20" w14:textId="77777777" w:rsidR="00FE04C5" w:rsidRDefault="00FE04C5">
      <w:pPr>
        <w:rPr>
          <w:b/>
          <w:sz w:val="20"/>
        </w:rPr>
      </w:pPr>
    </w:p>
    <w:p w14:paraId="03DE5D21" w14:textId="77777777" w:rsidR="00FE04C5" w:rsidRDefault="00FE04C5">
      <w:pPr>
        <w:rPr>
          <w:b/>
          <w:sz w:val="20"/>
        </w:rPr>
      </w:pPr>
    </w:p>
    <w:p w14:paraId="03DE5D22" w14:textId="77777777" w:rsidR="00FE04C5" w:rsidRDefault="00FE04C5">
      <w:pPr>
        <w:rPr>
          <w:b/>
          <w:sz w:val="20"/>
        </w:rPr>
      </w:pPr>
    </w:p>
    <w:p w14:paraId="03DE5D23" w14:textId="77777777" w:rsidR="00FE04C5" w:rsidRDefault="00FE04C5">
      <w:pPr>
        <w:rPr>
          <w:b/>
          <w:sz w:val="20"/>
        </w:rPr>
      </w:pPr>
    </w:p>
    <w:p w14:paraId="03DE5D24" w14:textId="77777777" w:rsidR="00FE04C5" w:rsidRDefault="00FE04C5">
      <w:pPr>
        <w:rPr>
          <w:b/>
          <w:sz w:val="20"/>
        </w:rPr>
      </w:pPr>
    </w:p>
    <w:p w14:paraId="03DE5D25" w14:textId="77777777" w:rsidR="00FE04C5" w:rsidRDefault="00FE04C5">
      <w:pPr>
        <w:rPr>
          <w:b/>
          <w:sz w:val="20"/>
        </w:rPr>
      </w:pPr>
    </w:p>
    <w:p w14:paraId="03DE5D26" w14:textId="77777777" w:rsidR="00FE04C5" w:rsidRDefault="00FE04C5">
      <w:pPr>
        <w:rPr>
          <w:b/>
          <w:sz w:val="20"/>
        </w:rPr>
      </w:pPr>
    </w:p>
    <w:p w14:paraId="03DE5D27" w14:textId="77777777" w:rsidR="00FE04C5" w:rsidRDefault="00FE04C5">
      <w:pPr>
        <w:rPr>
          <w:b/>
          <w:sz w:val="20"/>
        </w:rPr>
      </w:pPr>
    </w:p>
    <w:p w14:paraId="03DE5D28" w14:textId="77777777" w:rsidR="00FE04C5" w:rsidRDefault="00FE04C5">
      <w:pPr>
        <w:rPr>
          <w:b/>
          <w:sz w:val="20"/>
        </w:rPr>
      </w:pPr>
    </w:p>
    <w:p w14:paraId="03DE5D29" w14:textId="77777777" w:rsidR="00FE04C5" w:rsidRDefault="00FE04C5">
      <w:pPr>
        <w:rPr>
          <w:b/>
          <w:sz w:val="20"/>
        </w:rPr>
      </w:pPr>
    </w:p>
    <w:p w14:paraId="03DE5D2B" w14:textId="77777777" w:rsidR="00FE04C5" w:rsidRDefault="00FE04C5">
      <w:pPr>
        <w:rPr>
          <w:b/>
          <w:sz w:val="20"/>
        </w:rPr>
      </w:pPr>
    </w:p>
    <w:p w14:paraId="03DE5D2D" w14:textId="02958F5A" w:rsidR="00FE04C5" w:rsidRPr="00783828" w:rsidRDefault="006D7140" w:rsidP="00783828">
      <w:pPr>
        <w:rPr>
          <w:b/>
          <w:sz w:val="20"/>
        </w:rPr>
        <w:sectPr w:rsidR="00FE04C5" w:rsidRPr="00783828" w:rsidSect="00A54A66">
          <w:type w:val="continuous"/>
          <w:pgSz w:w="11910" w:h="16840"/>
          <w:pgMar w:top="480" w:right="160" w:bottom="280" w:left="180" w:header="720" w:footer="720" w:gutter="0"/>
          <w:cols w:num="2" w:space="720" w:equalWidth="0">
            <w:col w:w="6391" w:space="906"/>
            <w:col w:w="4273"/>
          </w:cols>
        </w:sectPr>
      </w:pPr>
      <w:r>
        <w:rPr>
          <w:noProof/>
          <w:sz w:val="2"/>
        </w:rPr>
      </w:r>
      <w:r>
        <w:rPr>
          <w:noProof/>
          <w:sz w:val="2"/>
        </w:rPr>
        <w:pict w14:anchorId="03DE5D58">
          <v:group id="docshapegroup1" o:spid="_x0000_s1028" style="width:184.45pt;height:3.55pt;mso-position-horizontal-relative:char;mso-position-vertical-relative:line" coordsize="3689,13">
            <v:line id="Line 15" o:spid="_x0000_s1027" style="position:absolute;visibility:visible" from="0,6" to="3689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" strokeweight=".22908mm"/>
            <w10:anchorlock/>
          </v:group>
        </w:pict>
      </w:r>
      <w:r w:rsidR="00231E59">
        <w:rPr>
          <w:sz w:val="20"/>
        </w:rPr>
        <w:t>Assinatura</w:t>
      </w:r>
      <w:r w:rsidR="00783828">
        <w:rPr>
          <w:sz w:val="20"/>
        </w:rPr>
        <w:t xml:space="preserve"> </w:t>
      </w:r>
      <w:r w:rsidR="00231E59">
        <w:rPr>
          <w:sz w:val="20"/>
        </w:rPr>
        <w:t>do</w:t>
      </w:r>
      <w:r w:rsidR="00783828">
        <w:rPr>
          <w:sz w:val="20"/>
        </w:rPr>
        <w:t xml:space="preserve"> </w:t>
      </w:r>
      <w:r w:rsidR="00231E59">
        <w:rPr>
          <w:sz w:val="20"/>
        </w:rPr>
        <w:t>Cliente</w:t>
      </w:r>
    </w:p>
    <w:p w14:paraId="03DE5D2E" w14:textId="7CAF0928" w:rsidR="00FE04C5" w:rsidRDefault="00F675B6" w:rsidP="0065725D">
      <w:pPr>
        <w:pStyle w:val="Corpodetexto"/>
        <w:ind w:right="2379"/>
      </w:pPr>
      <w:r>
        <w:rPr>
          <w:b/>
          <w:bCs/>
          <w:smallCaps/>
          <w:noProof/>
          <w:color w:val="95B3D7" w:themeColor="accent1" w:themeTint="99"/>
          <w:spacing w:val="5"/>
          <w:sz w:val="24"/>
          <w:szCs w:val="24"/>
          <w:lang w:val="pt-BR" w:eastAsia="pt-BR"/>
        </w:rPr>
        <w:drawing>
          <wp:inline distT="0" distB="0" distL="0" distR="0" wp14:anchorId="03DE5D59" wp14:editId="7804E1AE">
            <wp:extent cx="2902689" cy="583476"/>
            <wp:effectExtent l="0" t="0" r="0" b="0"/>
            <wp:docPr id="1224989373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89373" name="Imagem 1" descr="Desenho preto e branco&#10;&#10;Descrição gerada automaticamente com confiança mé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539" cy="67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828">
        <w:t xml:space="preserve"> </w:t>
      </w:r>
      <w:hyperlink r:id="rId9" w:history="1">
        <w:r w:rsidR="00783828" w:rsidRPr="00232FA0">
          <w:rPr>
            <w:rStyle w:val="Hyperlink"/>
          </w:rPr>
          <w:t>vidracariaalfaglass@gmaiil.com</w:t>
        </w:r>
      </w:hyperlink>
      <w:r>
        <w:t xml:space="preserve">   </w:t>
      </w:r>
      <w:r w:rsidR="00231E59">
        <w:t xml:space="preserve">CNPJ: </w:t>
      </w:r>
      <w:r w:rsidR="00783828" w:rsidRPr="00B94D1B">
        <w:t>51.323.796/0001-54</w:t>
      </w:r>
    </w:p>
    <w:p w14:paraId="7FF5F7C2" w14:textId="77777777" w:rsidR="009B2D37" w:rsidRDefault="009B2D37" w:rsidP="0065725D">
      <w:pPr>
        <w:pStyle w:val="Corpodetexto"/>
        <w:ind w:right="2379"/>
      </w:pPr>
    </w:p>
    <w:p w14:paraId="03DE5D2F" w14:textId="77777777" w:rsidR="00964D65" w:rsidRPr="00964D65" w:rsidRDefault="00964D65" w:rsidP="00964D65">
      <w:pPr>
        <w:pStyle w:val="Corpodetexto"/>
        <w:ind w:right="2379"/>
        <w:rPr>
          <w:b/>
          <w:bCs/>
          <w:sz w:val="20"/>
          <w:szCs w:val="20"/>
          <w:lang w:val="pt-BR"/>
        </w:rPr>
      </w:pPr>
      <w:r w:rsidRPr="00964D65">
        <w:rPr>
          <w:b/>
          <w:bCs/>
          <w:sz w:val="20"/>
          <w:szCs w:val="20"/>
          <w:lang w:val="pt-BR"/>
        </w:rPr>
        <w:t>Cláusula 1 - Objeto do Contrato</w:t>
      </w:r>
    </w:p>
    <w:p w14:paraId="03DE5D30" w14:textId="77777777" w:rsidR="00964D65" w:rsidRPr="00964D65" w:rsidRDefault="00964D65" w:rsidP="00964D65">
      <w:pPr>
        <w:pStyle w:val="Corpodetexto"/>
        <w:ind w:right="2379"/>
        <w:rPr>
          <w:lang w:val="pt-BR"/>
        </w:rPr>
      </w:pPr>
      <w:r w:rsidRPr="00964D65">
        <w:rPr>
          <w:lang w:val="pt-BR"/>
        </w:rPr>
        <w:t xml:space="preserve">1.1 A CONTRATADA compromete-se a prestar ao CONTRATANTE os </w:t>
      </w:r>
      <w:proofErr w:type="gramStart"/>
      <w:r w:rsidRPr="00964D65">
        <w:rPr>
          <w:lang w:val="pt-BR"/>
        </w:rPr>
        <w:t>serviços ,</w:t>
      </w:r>
      <w:proofErr w:type="gramEnd"/>
      <w:r w:rsidRPr="00964D65">
        <w:rPr>
          <w:lang w:val="pt-BR"/>
        </w:rPr>
        <w:t xml:space="preserve">  equipamentos ou sistemas descritos em anexo a este contrato, de acordo com as normas técnicas aplicáveis e as necessidades do CONTRATANTE.</w:t>
      </w:r>
    </w:p>
    <w:p w14:paraId="03DE5D31" w14:textId="77777777" w:rsidR="00964D65" w:rsidRDefault="00964D65" w:rsidP="0065725D">
      <w:pPr>
        <w:pStyle w:val="Corpodetexto"/>
        <w:ind w:right="2379"/>
      </w:pPr>
    </w:p>
    <w:p w14:paraId="03DE5D32" w14:textId="77777777" w:rsidR="00964D65" w:rsidRPr="00964D65" w:rsidRDefault="00964D65" w:rsidP="00964D65">
      <w:pPr>
        <w:pStyle w:val="Corpodetexto"/>
        <w:ind w:right="2379"/>
        <w:rPr>
          <w:b/>
          <w:bCs/>
          <w:sz w:val="20"/>
          <w:szCs w:val="20"/>
          <w:lang w:val="pt-BR"/>
        </w:rPr>
      </w:pPr>
      <w:r w:rsidRPr="00964D65">
        <w:rPr>
          <w:b/>
          <w:bCs/>
          <w:sz w:val="20"/>
          <w:szCs w:val="20"/>
          <w:lang w:val="pt-BR"/>
        </w:rPr>
        <w:t>Cláusula 2 - Obrigações da CONTRATADA</w:t>
      </w:r>
    </w:p>
    <w:p w14:paraId="03DE5D33" w14:textId="77777777" w:rsidR="00964D65" w:rsidRPr="00964D65" w:rsidRDefault="00964D65" w:rsidP="00964D65">
      <w:pPr>
        <w:pStyle w:val="Corpodetexto"/>
        <w:ind w:right="2379"/>
        <w:rPr>
          <w:lang w:val="pt-BR"/>
        </w:rPr>
      </w:pPr>
      <w:r w:rsidRPr="00964D65">
        <w:rPr>
          <w:lang w:val="pt-BR"/>
        </w:rPr>
        <w:t>2.1 A CONTRATADA compromete-se a fornecer mão de obra qualificada, materiais e ferramentas necessárias para a realização dos serviços contratados, dentro dos prazos estabelecidos e em conformidade com as especificações técnicas aplicáveis.</w:t>
      </w:r>
    </w:p>
    <w:p w14:paraId="03DE5D34" w14:textId="77777777" w:rsidR="00964D65" w:rsidRDefault="00964D65" w:rsidP="0065725D">
      <w:pPr>
        <w:pStyle w:val="Corpodetexto"/>
        <w:ind w:right="2379"/>
      </w:pPr>
    </w:p>
    <w:p w14:paraId="03DE5D35" w14:textId="77777777" w:rsidR="00964D65" w:rsidRDefault="00964D65" w:rsidP="0065725D">
      <w:pPr>
        <w:pStyle w:val="Corpodetexto"/>
        <w:ind w:right="2379"/>
      </w:pPr>
      <w:r w:rsidRPr="00964D65">
        <w:t xml:space="preserve">2.2 A CONTRATADA responsabiliza-se pela qualidade dos serviços prestados, comprometendo-se a corrigir, de forma gratuita, quaisquer defeitos ou falhas que sejam verificados nos serviços realizados, desde que sejam reportados pelo CONTRATANTE em até </w:t>
      </w:r>
      <w:r>
        <w:t xml:space="preserve">90 </w:t>
      </w:r>
      <w:r w:rsidRPr="00964D65">
        <w:t>dias após a sua execução</w:t>
      </w:r>
      <w:r>
        <w:t xml:space="preserve"> e Não Havendo Quebra de Vidro , após a conferencia realizada após o termino do serviço junto ao colaborador o mesmo não podera exigir a substituição de material arranhados ou danificados por uso </w:t>
      </w:r>
      <w:r w:rsidR="00B546A6">
        <w:t>como (arranhados , amassados , tricas , outras ou situações semelhantes )</w:t>
      </w:r>
      <w:r>
        <w:br/>
      </w:r>
      <w:r>
        <w:br/>
      </w:r>
      <w:r w:rsidRPr="00964D65">
        <w:t>2.3 A CONTRATADA obriga-se a observar as normas de segurança do trabalho e as regulamentações aplicáveis à prestação dos serviços, bem como a cumprir as obrigações fiscais, tributárias, trabalhistas e previdenciárias decorrentes do presente contrato</w:t>
      </w:r>
      <w:r w:rsidR="00B546A6">
        <w:br/>
      </w:r>
    </w:p>
    <w:p w14:paraId="03DE5D36" w14:textId="77777777" w:rsidR="00B546A6" w:rsidRPr="00B546A6" w:rsidRDefault="00B546A6" w:rsidP="00B546A6">
      <w:pPr>
        <w:pStyle w:val="Corpodetexto"/>
        <w:ind w:right="2379"/>
        <w:rPr>
          <w:b/>
          <w:bCs/>
          <w:sz w:val="20"/>
          <w:szCs w:val="20"/>
          <w:lang w:val="pt-BR"/>
        </w:rPr>
      </w:pPr>
      <w:r w:rsidRPr="00B546A6">
        <w:rPr>
          <w:b/>
          <w:bCs/>
          <w:sz w:val="20"/>
          <w:szCs w:val="20"/>
          <w:lang w:val="pt-BR"/>
        </w:rPr>
        <w:t>Cláusula 3 - Obrigações do CONTRATANTE</w:t>
      </w:r>
    </w:p>
    <w:p w14:paraId="03DE5D37" w14:textId="77777777" w:rsidR="00B546A6" w:rsidRPr="00B546A6" w:rsidRDefault="00B546A6" w:rsidP="00B546A6">
      <w:pPr>
        <w:pStyle w:val="Corpodetexto"/>
        <w:ind w:right="2379"/>
        <w:rPr>
          <w:lang w:val="pt-BR"/>
        </w:rPr>
      </w:pPr>
      <w:r w:rsidRPr="00B546A6">
        <w:rPr>
          <w:lang w:val="pt-BR"/>
        </w:rPr>
        <w:t>3.1 O CONTRATANTE compromete-se a fornecer à CONTRATADA todas as informações e documentos necessários para a correta execução dos serviços de contratados, bem como a disponibilizar acesso seguro aos equipamentos ou sistemas objeto deste contrato.</w:t>
      </w:r>
    </w:p>
    <w:p w14:paraId="03DE5D38" w14:textId="77777777" w:rsidR="00B546A6" w:rsidRDefault="00B546A6" w:rsidP="00B546A6">
      <w:pPr>
        <w:pStyle w:val="Corpodetexto"/>
        <w:ind w:right="2379"/>
        <w:rPr>
          <w:lang w:val="pt-BR"/>
        </w:rPr>
      </w:pPr>
    </w:p>
    <w:p w14:paraId="03DE5D39" w14:textId="77777777" w:rsidR="00B546A6" w:rsidRPr="00B546A6" w:rsidRDefault="00B546A6" w:rsidP="00B546A6">
      <w:pPr>
        <w:pStyle w:val="Corpodetexto"/>
        <w:ind w:right="2379"/>
        <w:rPr>
          <w:lang w:val="pt-BR"/>
        </w:rPr>
      </w:pPr>
      <w:r w:rsidRPr="00B546A6">
        <w:rPr>
          <w:lang w:val="pt-BR"/>
        </w:rPr>
        <w:t>3.2 O CONTRATANTE deverá comunicar à CONTRATADA, de forma imediata, qualquer falha ou defeito identificado nos serviços realizados, bem como fornecer acesso às instalações onde os serviços foram executados, caso seja necessário, para a correção dos problemas.</w:t>
      </w:r>
    </w:p>
    <w:p w14:paraId="03DE5D3A" w14:textId="77777777" w:rsidR="00B546A6" w:rsidRDefault="00B546A6" w:rsidP="0065725D">
      <w:pPr>
        <w:pStyle w:val="Corpodetexto"/>
        <w:ind w:right="2379"/>
      </w:pPr>
    </w:p>
    <w:p w14:paraId="03DE5D3B" w14:textId="77777777" w:rsidR="00B546A6" w:rsidRDefault="00B546A6" w:rsidP="0065725D">
      <w:pPr>
        <w:pStyle w:val="Corpodetexto"/>
        <w:ind w:right="2379"/>
      </w:pPr>
      <w:r w:rsidRPr="00B546A6">
        <w:t>3.3 O CONTRATANTE compromete-se a pagar à CONTRATADA os valores estipulados neste contrato, de acordo com as condições de pagamento acordadas entre as partes.</w:t>
      </w:r>
    </w:p>
    <w:p w14:paraId="03DE5D3C" w14:textId="77777777" w:rsidR="00B546A6" w:rsidRDefault="00B546A6" w:rsidP="0065725D">
      <w:pPr>
        <w:pStyle w:val="Corpodetexto"/>
        <w:ind w:right="2379"/>
      </w:pPr>
    </w:p>
    <w:p w14:paraId="03DE5D3D" w14:textId="77777777" w:rsidR="00B546A6" w:rsidRPr="00B546A6" w:rsidRDefault="00B546A6" w:rsidP="00B546A6">
      <w:pPr>
        <w:pStyle w:val="Corpodetexto"/>
        <w:ind w:right="2379"/>
        <w:rPr>
          <w:b/>
          <w:bCs/>
          <w:sz w:val="20"/>
          <w:szCs w:val="20"/>
          <w:lang w:val="pt-BR"/>
        </w:rPr>
      </w:pPr>
      <w:r w:rsidRPr="00B546A6">
        <w:rPr>
          <w:b/>
          <w:bCs/>
          <w:sz w:val="20"/>
          <w:szCs w:val="20"/>
          <w:lang w:val="pt-BR"/>
        </w:rPr>
        <w:t>Cláusula 4 - Valor e Forma de Pagamento</w:t>
      </w:r>
    </w:p>
    <w:p w14:paraId="03DE5D3E" w14:textId="77777777" w:rsidR="00B546A6" w:rsidRDefault="00B546A6" w:rsidP="00B546A6">
      <w:pPr>
        <w:pStyle w:val="Corpodetexto"/>
        <w:ind w:right="2379"/>
        <w:rPr>
          <w:lang w:val="pt-BR"/>
        </w:rPr>
      </w:pPr>
      <w:r w:rsidRPr="00B546A6">
        <w:rPr>
          <w:lang w:val="pt-BR"/>
        </w:rPr>
        <w:t>4.1 O CONTRATANTE pagará à CONTRATADA o valor de</w:t>
      </w:r>
      <w:r>
        <w:rPr>
          <w:lang w:val="pt-BR"/>
        </w:rPr>
        <w:t xml:space="preserve">scrito nestecontrato </w:t>
      </w:r>
      <w:r w:rsidRPr="00B546A6">
        <w:rPr>
          <w:lang w:val="pt-BR"/>
        </w:rPr>
        <w:t xml:space="preserve">pelos serviços contratados, </w:t>
      </w:r>
      <w:r>
        <w:rPr>
          <w:lang w:val="pt-BR"/>
        </w:rPr>
        <w:t xml:space="preserve">na forma de pagamento acordado </w:t>
      </w:r>
    </w:p>
    <w:p w14:paraId="03DE5D3F" w14:textId="77777777" w:rsidR="00B546A6" w:rsidRDefault="00B546A6" w:rsidP="00B546A6">
      <w:pPr>
        <w:pStyle w:val="Corpodetexto"/>
        <w:ind w:right="2379"/>
        <w:rPr>
          <w:lang w:val="pt-BR"/>
        </w:rPr>
      </w:pPr>
    </w:p>
    <w:p w14:paraId="03DE5D40" w14:textId="77777777" w:rsidR="00B546A6" w:rsidRDefault="00B546A6" w:rsidP="00B546A6">
      <w:pPr>
        <w:pStyle w:val="Corpodetexto"/>
        <w:ind w:right="2379"/>
        <w:rPr>
          <w:lang w:val="pt-BR"/>
        </w:rPr>
      </w:pPr>
      <w:r w:rsidRPr="00B546A6">
        <w:rPr>
          <w:lang w:val="pt-BR"/>
        </w:rPr>
        <w:t xml:space="preserve">4.2 Em caso de atraso no pagamento das parcelas, o CONTRATANTE ficará sujeito ao pagamento de juros de mora de </w:t>
      </w:r>
      <w:r>
        <w:rPr>
          <w:lang w:val="pt-BR"/>
        </w:rPr>
        <w:t>1</w:t>
      </w:r>
      <w:r w:rsidRPr="00B546A6">
        <w:rPr>
          <w:lang w:val="pt-BR"/>
        </w:rPr>
        <w:t xml:space="preserve">% ao </w:t>
      </w:r>
      <w:r>
        <w:rPr>
          <w:lang w:val="pt-BR"/>
        </w:rPr>
        <w:t>dia</w:t>
      </w:r>
      <w:r w:rsidRPr="00B546A6">
        <w:rPr>
          <w:lang w:val="pt-BR"/>
        </w:rPr>
        <w:t xml:space="preserve">, bem como multa de </w:t>
      </w:r>
      <w:r>
        <w:rPr>
          <w:lang w:val="pt-BR"/>
        </w:rPr>
        <w:t>10</w:t>
      </w:r>
      <w:r w:rsidRPr="00B546A6">
        <w:rPr>
          <w:lang w:val="pt-BR"/>
        </w:rPr>
        <w:t>%sobre o valor em atraso</w:t>
      </w:r>
      <w:r>
        <w:rPr>
          <w:lang w:val="pt-BR"/>
        </w:rPr>
        <w:t xml:space="preserve"> caso </w:t>
      </w:r>
      <w:r w:rsidR="008556E1">
        <w:rPr>
          <w:lang w:val="pt-BR"/>
        </w:rPr>
        <w:t xml:space="preserve">ultrapasse 20 dias da data de pagamento como ficara sujeito a negativação </w:t>
      </w:r>
    </w:p>
    <w:p w14:paraId="03DE5D41" w14:textId="77777777" w:rsidR="008556E1" w:rsidRDefault="008556E1" w:rsidP="00B546A6">
      <w:pPr>
        <w:pStyle w:val="Corpodetexto"/>
        <w:ind w:right="2379"/>
        <w:rPr>
          <w:lang w:val="pt-BR"/>
        </w:rPr>
      </w:pPr>
    </w:p>
    <w:p w14:paraId="03DE5D42" w14:textId="77777777" w:rsidR="008556E1" w:rsidRPr="008556E1" w:rsidRDefault="008556E1" w:rsidP="008556E1">
      <w:pPr>
        <w:pStyle w:val="Corpodetexto"/>
        <w:ind w:right="2379"/>
        <w:rPr>
          <w:b/>
          <w:bCs/>
          <w:sz w:val="20"/>
          <w:szCs w:val="20"/>
          <w:lang w:val="pt-BR"/>
        </w:rPr>
      </w:pPr>
      <w:r w:rsidRPr="008556E1">
        <w:rPr>
          <w:b/>
          <w:bCs/>
          <w:sz w:val="20"/>
          <w:szCs w:val="20"/>
          <w:lang w:val="pt-BR"/>
        </w:rPr>
        <w:t>Cláusula 5 - Prazo e Vigência</w:t>
      </w:r>
    </w:p>
    <w:p w14:paraId="03DE5D43" w14:textId="77777777" w:rsidR="008556E1" w:rsidRPr="008556E1" w:rsidRDefault="008556E1" w:rsidP="008556E1">
      <w:pPr>
        <w:pStyle w:val="Corpodetexto"/>
        <w:ind w:right="2379"/>
        <w:rPr>
          <w:lang w:val="pt-BR"/>
        </w:rPr>
      </w:pPr>
      <w:r w:rsidRPr="008556E1">
        <w:rPr>
          <w:lang w:val="pt-BR"/>
        </w:rPr>
        <w:t xml:space="preserve">5.1 O prazo de vigência do presente contrato </w:t>
      </w:r>
      <w:r>
        <w:rPr>
          <w:lang w:val="pt-BR"/>
        </w:rPr>
        <w:t xml:space="preserve">está determinado junto a </w:t>
      </w:r>
      <w:proofErr w:type="gramStart"/>
      <w:r>
        <w:rPr>
          <w:lang w:val="pt-BR"/>
        </w:rPr>
        <w:t xml:space="preserve">OS </w:t>
      </w:r>
      <w:r w:rsidRPr="008556E1">
        <w:rPr>
          <w:lang w:val="pt-BR"/>
        </w:rPr>
        <w:t>,</w:t>
      </w:r>
      <w:proofErr w:type="gramEnd"/>
      <w:r w:rsidRPr="008556E1">
        <w:rPr>
          <w:lang w:val="pt-BR"/>
        </w:rPr>
        <w:t xml:space="preserve"> contados a partir da data de </w:t>
      </w:r>
      <w:r>
        <w:rPr>
          <w:lang w:val="pt-BR"/>
        </w:rPr>
        <w:t>aprovação</w:t>
      </w:r>
      <w:r w:rsidRPr="008556E1">
        <w:rPr>
          <w:lang w:val="pt-BR"/>
        </w:rPr>
        <w:t xml:space="preserve"> do contrato</w:t>
      </w:r>
      <w:r>
        <w:rPr>
          <w:lang w:val="pt-BR"/>
        </w:rPr>
        <w:t xml:space="preserve"> por </w:t>
      </w:r>
      <w:proofErr w:type="gramStart"/>
      <w:r>
        <w:rPr>
          <w:lang w:val="pt-BR"/>
        </w:rPr>
        <w:t>meio  escrito</w:t>
      </w:r>
      <w:proofErr w:type="gramEnd"/>
      <w:r>
        <w:rPr>
          <w:lang w:val="pt-BR"/>
        </w:rPr>
        <w:t xml:space="preserve"> , </w:t>
      </w:r>
      <w:proofErr w:type="gramStart"/>
      <w:r>
        <w:rPr>
          <w:lang w:val="pt-BR"/>
        </w:rPr>
        <w:t>Assinado</w:t>
      </w:r>
      <w:proofErr w:type="gramEnd"/>
      <w:r>
        <w:rPr>
          <w:lang w:val="pt-BR"/>
        </w:rPr>
        <w:t xml:space="preserve"> ou com comprovação </w:t>
      </w:r>
      <w:proofErr w:type="gramStart"/>
      <w:r>
        <w:rPr>
          <w:lang w:val="pt-BR"/>
        </w:rPr>
        <w:t xml:space="preserve">bancaria </w:t>
      </w:r>
      <w:r w:rsidRPr="008556E1">
        <w:rPr>
          <w:lang w:val="pt-BR"/>
        </w:rPr>
        <w:t>,</w:t>
      </w:r>
      <w:proofErr w:type="gramEnd"/>
      <w:r w:rsidRPr="008556E1">
        <w:rPr>
          <w:lang w:val="pt-BR"/>
        </w:rPr>
        <w:t xml:space="preserve"> podendo ser prorrogado por meio de acordo entre as </w:t>
      </w:r>
      <w:r>
        <w:rPr>
          <w:lang w:val="pt-BR"/>
        </w:rPr>
        <w:br/>
      </w:r>
      <w:r w:rsidRPr="008556E1">
        <w:rPr>
          <w:lang w:val="pt-BR"/>
        </w:rPr>
        <w:t>partes.</w:t>
      </w:r>
    </w:p>
    <w:p w14:paraId="03DE5D44" w14:textId="77777777" w:rsidR="008556E1" w:rsidRDefault="008556E1" w:rsidP="00B546A6">
      <w:pPr>
        <w:pStyle w:val="Corpodetexto"/>
        <w:ind w:right="2379"/>
      </w:pPr>
      <w:r w:rsidRPr="008556E1">
        <w:t>E, por estarem de acordo, as partes</w:t>
      </w:r>
      <w:r>
        <w:t xml:space="preserve"> confirmam o contrato por meio Escrito ,</w:t>
      </w:r>
      <w:r w:rsidRPr="008556E1">
        <w:t xml:space="preserve"> assina</w:t>
      </w:r>
      <w:r>
        <w:t xml:space="preserve">doou por comprovação de pagamento </w:t>
      </w:r>
      <w:r w:rsidRPr="008556E1">
        <w:t>o presente contrato</w:t>
      </w:r>
    </w:p>
    <w:p w14:paraId="03DE5D45" w14:textId="77777777" w:rsidR="00C452D7" w:rsidRDefault="00C452D7" w:rsidP="00B546A6">
      <w:pPr>
        <w:pStyle w:val="Corpodetexto"/>
        <w:ind w:right="2379"/>
      </w:pPr>
    </w:p>
    <w:p w14:paraId="03DE5D46" w14:textId="77777777" w:rsidR="00C452D7" w:rsidRPr="00C452D7" w:rsidRDefault="00C452D7" w:rsidP="00C452D7">
      <w:pPr>
        <w:pStyle w:val="Corpodetexto"/>
        <w:ind w:right="2379"/>
        <w:rPr>
          <w:b/>
          <w:bCs/>
          <w:sz w:val="20"/>
          <w:szCs w:val="20"/>
          <w:lang w:val="pt-BR"/>
        </w:rPr>
      </w:pPr>
      <w:r w:rsidRPr="00C452D7">
        <w:rPr>
          <w:b/>
          <w:bCs/>
          <w:sz w:val="20"/>
          <w:szCs w:val="20"/>
          <w:lang w:val="pt-BR"/>
        </w:rPr>
        <w:t>Cláusula 6 - Rescisão</w:t>
      </w:r>
    </w:p>
    <w:p w14:paraId="03DE5D47" w14:textId="77777777" w:rsidR="00C452D7" w:rsidRDefault="00C452D7" w:rsidP="00C452D7">
      <w:pPr>
        <w:pStyle w:val="Corpodetexto"/>
        <w:ind w:right="2379"/>
        <w:rPr>
          <w:lang w:val="pt-BR"/>
        </w:rPr>
      </w:pPr>
      <w:r w:rsidRPr="00C452D7">
        <w:rPr>
          <w:lang w:val="pt-BR"/>
        </w:rPr>
        <w:t xml:space="preserve">6.1 O presente contrato poderá ser rescindido antecipadamente, </w:t>
      </w:r>
      <w:r w:rsidRPr="00C452D7">
        <w:rPr>
          <w:b/>
          <w:bCs/>
          <w:lang w:val="pt-BR"/>
        </w:rPr>
        <w:t>mediante acordo entre as partes</w:t>
      </w:r>
      <w:r w:rsidRPr="00C452D7">
        <w:rPr>
          <w:lang w:val="pt-BR"/>
        </w:rPr>
        <w:t xml:space="preserve">, ou por descumprimento de qualquer uma das cláusulas, ou condições aqui estipuladas, desde que seja notificada a parte infratora por escrito, com antecedência mínima de </w:t>
      </w:r>
      <w:r>
        <w:rPr>
          <w:lang w:val="pt-BR"/>
        </w:rPr>
        <w:t xml:space="preserve">3 </w:t>
      </w:r>
      <w:r w:rsidRPr="00C452D7">
        <w:rPr>
          <w:lang w:val="pt-BR"/>
        </w:rPr>
        <w:t>dias.</w:t>
      </w:r>
    </w:p>
    <w:p w14:paraId="03DE5D48" w14:textId="77777777" w:rsidR="00C452D7" w:rsidRDefault="00C452D7" w:rsidP="00C452D7">
      <w:pPr>
        <w:pStyle w:val="Corpodetexto"/>
        <w:ind w:right="2379"/>
        <w:rPr>
          <w:lang w:val="pt-BR"/>
        </w:rPr>
      </w:pPr>
    </w:p>
    <w:p w14:paraId="03DE5D49" w14:textId="77777777" w:rsidR="00C452D7" w:rsidRPr="00C452D7" w:rsidRDefault="00C452D7" w:rsidP="00C452D7">
      <w:pPr>
        <w:pStyle w:val="Corpodetexto"/>
        <w:ind w:right="2379"/>
        <w:rPr>
          <w:b/>
          <w:bCs/>
          <w:sz w:val="20"/>
          <w:szCs w:val="20"/>
          <w:lang w:val="pt-BR"/>
        </w:rPr>
      </w:pPr>
      <w:r w:rsidRPr="00C452D7">
        <w:rPr>
          <w:b/>
          <w:bCs/>
          <w:sz w:val="20"/>
          <w:szCs w:val="20"/>
          <w:lang w:val="pt-BR"/>
        </w:rPr>
        <w:t>Cláusula 7 - Confidencialidade</w:t>
      </w:r>
    </w:p>
    <w:p w14:paraId="03DE5D4A" w14:textId="77777777" w:rsidR="00C452D7" w:rsidRPr="00C452D7" w:rsidRDefault="00C452D7" w:rsidP="00C452D7">
      <w:pPr>
        <w:pStyle w:val="Corpodetexto"/>
        <w:ind w:right="2379"/>
        <w:rPr>
          <w:lang w:val="pt-BR"/>
        </w:rPr>
      </w:pPr>
      <w:r w:rsidRPr="00C452D7">
        <w:rPr>
          <w:lang w:val="pt-BR"/>
        </w:rPr>
        <w:t>7.1 </w:t>
      </w:r>
      <w:r>
        <w:rPr>
          <w:lang w:val="pt-BR"/>
        </w:rPr>
        <w:t xml:space="preserve">Será feito Fotos e </w:t>
      </w:r>
      <w:r w:rsidR="00133DAB">
        <w:rPr>
          <w:lang w:val="pt-BR"/>
        </w:rPr>
        <w:t>Vídeos</w:t>
      </w:r>
      <w:r>
        <w:rPr>
          <w:lang w:val="pt-BR"/>
        </w:rPr>
        <w:t xml:space="preserve"> do serviço executado para controle interno e divulgação </w:t>
      </w:r>
      <w:proofErr w:type="gramStart"/>
      <w:r>
        <w:rPr>
          <w:lang w:val="pt-BR"/>
        </w:rPr>
        <w:t>exclusiva Em</w:t>
      </w:r>
      <w:proofErr w:type="gramEnd"/>
      <w:r>
        <w:rPr>
          <w:lang w:val="pt-BR"/>
        </w:rPr>
        <w:t xml:space="preserve"> nossas mídias </w:t>
      </w:r>
      <w:proofErr w:type="gramStart"/>
      <w:r>
        <w:rPr>
          <w:lang w:val="pt-BR"/>
        </w:rPr>
        <w:t>oficias ,</w:t>
      </w:r>
      <w:proofErr w:type="gramEnd"/>
      <w:r>
        <w:rPr>
          <w:lang w:val="pt-BR"/>
        </w:rPr>
        <w:t xml:space="preserve"> caso </w:t>
      </w:r>
      <w:proofErr w:type="gramStart"/>
      <w:r>
        <w:rPr>
          <w:lang w:val="pt-BR"/>
        </w:rPr>
        <w:t>aja</w:t>
      </w:r>
      <w:proofErr w:type="gramEnd"/>
      <w:r>
        <w:rPr>
          <w:lang w:val="pt-BR"/>
        </w:rPr>
        <w:t xml:space="preserve"> </w:t>
      </w:r>
      <w:r w:rsidR="00133DAB">
        <w:rPr>
          <w:lang w:val="pt-BR"/>
        </w:rPr>
        <w:t xml:space="preserve">algum desconforto por parte </w:t>
      </w:r>
      <w:proofErr w:type="gramStart"/>
      <w:r w:rsidR="00133DAB">
        <w:rPr>
          <w:lang w:val="pt-BR"/>
        </w:rPr>
        <w:t>do  CONTRATANTE</w:t>
      </w:r>
      <w:proofErr w:type="gramEnd"/>
      <w:r w:rsidR="00133DAB">
        <w:rPr>
          <w:lang w:val="pt-BR"/>
        </w:rPr>
        <w:t xml:space="preserve"> , nós comunicar no fechamento por escrito para que não </w:t>
      </w:r>
      <w:proofErr w:type="gramStart"/>
      <w:r w:rsidR="00133DAB">
        <w:rPr>
          <w:lang w:val="pt-BR"/>
        </w:rPr>
        <w:t>aja</w:t>
      </w:r>
      <w:proofErr w:type="gramEnd"/>
      <w:r w:rsidR="00133DAB">
        <w:rPr>
          <w:lang w:val="pt-BR"/>
        </w:rPr>
        <w:t xml:space="preserve"> </w:t>
      </w:r>
      <w:proofErr w:type="gramStart"/>
      <w:r w:rsidR="00133DAB">
        <w:rPr>
          <w:lang w:val="pt-BR"/>
        </w:rPr>
        <w:t>divulgação ,</w:t>
      </w:r>
      <w:proofErr w:type="gramEnd"/>
      <w:r w:rsidR="00133DAB">
        <w:rPr>
          <w:lang w:val="pt-BR"/>
        </w:rPr>
        <w:t xml:space="preserve"> caso não seja feito essa notificação antecipadamente o </w:t>
      </w:r>
      <w:proofErr w:type="gramStart"/>
      <w:r w:rsidR="00133DAB">
        <w:rPr>
          <w:lang w:val="pt-BR"/>
        </w:rPr>
        <w:t>CONTRATANTE  não</w:t>
      </w:r>
      <w:proofErr w:type="gramEnd"/>
      <w:r w:rsidR="00133DAB">
        <w:rPr>
          <w:lang w:val="pt-BR"/>
        </w:rPr>
        <w:t xml:space="preserve"> poderá solicitar a retirada </w:t>
      </w:r>
    </w:p>
    <w:p w14:paraId="03DE5D4B" w14:textId="77777777" w:rsidR="00C452D7" w:rsidRPr="00C452D7" w:rsidRDefault="00C452D7" w:rsidP="00C452D7">
      <w:pPr>
        <w:pStyle w:val="Corpodetexto"/>
        <w:ind w:right="2379"/>
        <w:rPr>
          <w:lang w:val="pt-BR"/>
        </w:rPr>
      </w:pPr>
    </w:p>
    <w:p w14:paraId="03DE5D4C" w14:textId="77777777" w:rsidR="00C452D7" w:rsidRPr="00B546A6" w:rsidRDefault="00C452D7" w:rsidP="00B546A6">
      <w:pPr>
        <w:pStyle w:val="Corpodetexto"/>
        <w:ind w:right="2379"/>
        <w:rPr>
          <w:lang w:val="pt-BR"/>
        </w:rPr>
      </w:pPr>
    </w:p>
    <w:p w14:paraId="03DE5D4D" w14:textId="77777777" w:rsidR="00B546A6" w:rsidRDefault="00B546A6" w:rsidP="0065725D">
      <w:pPr>
        <w:pStyle w:val="Corpodetexto"/>
        <w:ind w:right="2379"/>
      </w:pPr>
    </w:p>
    <w:p w14:paraId="03DE5D4E" w14:textId="77777777" w:rsidR="008556E1" w:rsidRDefault="008556E1" w:rsidP="0065725D">
      <w:pPr>
        <w:pStyle w:val="Corpodetexto"/>
        <w:ind w:right="2379"/>
        <w:rPr>
          <w:b/>
          <w:bCs/>
        </w:rPr>
      </w:pPr>
      <w:r w:rsidRPr="008556E1">
        <w:rPr>
          <w:b/>
          <w:bCs/>
        </w:rPr>
        <w:t>Equipe Alfa Glass</w:t>
      </w:r>
      <w:r w:rsidR="00C452D7">
        <w:rPr>
          <w:b/>
          <w:bCs/>
        </w:rPr>
        <w:t>:</w:t>
      </w:r>
      <w:r w:rsidR="00C452D7" w:rsidRPr="00C452D7">
        <w:t>Nós Desejamos que o sr(a) Tenha Uma Experiência de Atendimento Incrível Conosco , Após a Realização do Serviço nós de o seu FeedBack e Não Deixe de Nós Seguir</w:t>
      </w:r>
      <w:hyperlink r:id="rId10" w:history="1">
        <w:r w:rsidR="00B94D1B" w:rsidRPr="003618EC">
          <w:rPr>
            <w:rStyle w:val="Hyperlink"/>
            <w:b/>
            <w:bCs/>
          </w:rPr>
          <w:t>https://www.instagram.com/alfaglass_solucoes/</w:t>
        </w:r>
      </w:hyperlink>
    </w:p>
    <w:p w14:paraId="03DE5D4F" w14:textId="77777777" w:rsidR="00B94D1B" w:rsidRDefault="00B94D1B" w:rsidP="0065725D">
      <w:pPr>
        <w:pStyle w:val="Corpodetexto"/>
        <w:ind w:right="2379"/>
        <w:rPr>
          <w:b/>
          <w:bCs/>
        </w:rPr>
      </w:pPr>
    </w:p>
    <w:p w14:paraId="03DE5D50" w14:textId="7526558E" w:rsidR="00B94D1B" w:rsidRPr="00C452D7" w:rsidRDefault="00B94D1B" w:rsidP="008E29F8">
      <w:pPr>
        <w:pStyle w:val="Corpodetexto"/>
        <w:ind w:right="2379"/>
        <w:jc w:val="center"/>
        <w:rPr>
          <w:b/>
          <w:bCs/>
        </w:rPr>
      </w:pPr>
    </w:p>
    <w:sectPr w:rsidR="00B94D1B" w:rsidRPr="00C452D7" w:rsidSect="00A54A66">
      <w:type w:val="continuous"/>
      <w:pgSz w:w="11910" w:h="16840"/>
      <w:pgMar w:top="480" w:right="16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1EB0"/>
    <w:multiLevelType w:val="hybridMultilevel"/>
    <w:tmpl w:val="D65288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260DA"/>
    <w:multiLevelType w:val="hybridMultilevel"/>
    <w:tmpl w:val="D04EBB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295428">
    <w:abstractNumId w:val="0"/>
  </w:num>
  <w:num w:numId="2" w16cid:durableId="119111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3EB"/>
    <w:rsid w:val="00003A04"/>
    <w:rsid w:val="000614B4"/>
    <w:rsid w:val="000B1448"/>
    <w:rsid w:val="000C4A3F"/>
    <w:rsid w:val="000D093F"/>
    <w:rsid w:val="000D35E4"/>
    <w:rsid w:val="000E64C4"/>
    <w:rsid w:val="000E77D6"/>
    <w:rsid w:val="000F0C7D"/>
    <w:rsid w:val="001142AA"/>
    <w:rsid w:val="00133DAB"/>
    <w:rsid w:val="00151B49"/>
    <w:rsid w:val="0017671D"/>
    <w:rsid w:val="0018084B"/>
    <w:rsid w:val="001968AE"/>
    <w:rsid w:val="001A6FDB"/>
    <w:rsid w:val="001D74C3"/>
    <w:rsid w:val="001F0666"/>
    <w:rsid w:val="001F1EEF"/>
    <w:rsid w:val="001F734E"/>
    <w:rsid w:val="00220FCA"/>
    <w:rsid w:val="00226663"/>
    <w:rsid w:val="00231E59"/>
    <w:rsid w:val="00260131"/>
    <w:rsid w:val="0026712F"/>
    <w:rsid w:val="002D12E2"/>
    <w:rsid w:val="002E3A6D"/>
    <w:rsid w:val="00307584"/>
    <w:rsid w:val="003422D2"/>
    <w:rsid w:val="0035088F"/>
    <w:rsid w:val="00352763"/>
    <w:rsid w:val="00353AEB"/>
    <w:rsid w:val="00386126"/>
    <w:rsid w:val="003D7B1F"/>
    <w:rsid w:val="004302B3"/>
    <w:rsid w:val="00433453"/>
    <w:rsid w:val="00441C47"/>
    <w:rsid w:val="004560C1"/>
    <w:rsid w:val="00480ACB"/>
    <w:rsid w:val="00483AFF"/>
    <w:rsid w:val="004869B2"/>
    <w:rsid w:val="004A4988"/>
    <w:rsid w:val="004B4758"/>
    <w:rsid w:val="004B4E7B"/>
    <w:rsid w:val="004C3E9C"/>
    <w:rsid w:val="004C6209"/>
    <w:rsid w:val="004E2DC3"/>
    <w:rsid w:val="0054072A"/>
    <w:rsid w:val="00544090"/>
    <w:rsid w:val="0056694A"/>
    <w:rsid w:val="005C0E10"/>
    <w:rsid w:val="005D02FE"/>
    <w:rsid w:val="005E2204"/>
    <w:rsid w:val="00656AFD"/>
    <w:rsid w:val="0065725D"/>
    <w:rsid w:val="00676CFE"/>
    <w:rsid w:val="00677D33"/>
    <w:rsid w:val="006918E2"/>
    <w:rsid w:val="006B1EF2"/>
    <w:rsid w:val="006B561F"/>
    <w:rsid w:val="006B6546"/>
    <w:rsid w:val="006E1890"/>
    <w:rsid w:val="006E42E8"/>
    <w:rsid w:val="006E7E02"/>
    <w:rsid w:val="006F68A3"/>
    <w:rsid w:val="00714506"/>
    <w:rsid w:val="00716B29"/>
    <w:rsid w:val="0072241C"/>
    <w:rsid w:val="00732AE3"/>
    <w:rsid w:val="00783828"/>
    <w:rsid w:val="00784F06"/>
    <w:rsid w:val="0078601F"/>
    <w:rsid w:val="00796E8A"/>
    <w:rsid w:val="00797AA9"/>
    <w:rsid w:val="007B534A"/>
    <w:rsid w:val="007F6FBC"/>
    <w:rsid w:val="0084531C"/>
    <w:rsid w:val="008556E1"/>
    <w:rsid w:val="008E29F8"/>
    <w:rsid w:val="008F5381"/>
    <w:rsid w:val="00916D82"/>
    <w:rsid w:val="00933399"/>
    <w:rsid w:val="00944215"/>
    <w:rsid w:val="00964D65"/>
    <w:rsid w:val="009B2D37"/>
    <w:rsid w:val="009B7ACA"/>
    <w:rsid w:val="009F510B"/>
    <w:rsid w:val="009F6A40"/>
    <w:rsid w:val="009F72C2"/>
    <w:rsid w:val="00A32228"/>
    <w:rsid w:val="00A54A66"/>
    <w:rsid w:val="00A659D1"/>
    <w:rsid w:val="00A66140"/>
    <w:rsid w:val="00A77681"/>
    <w:rsid w:val="00A81FC3"/>
    <w:rsid w:val="00A863EB"/>
    <w:rsid w:val="00A92ACE"/>
    <w:rsid w:val="00A94AE1"/>
    <w:rsid w:val="00AA7817"/>
    <w:rsid w:val="00AB1FB4"/>
    <w:rsid w:val="00AC1946"/>
    <w:rsid w:val="00AC35B2"/>
    <w:rsid w:val="00AC5E57"/>
    <w:rsid w:val="00AF091F"/>
    <w:rsid w:val="00B16EC8"/>
    <w:rsid w:val="00B546A6"/>
    <w:rsid w:val="00B73396"/>
    <w:rsid w:val="00B93C9E"/>
    <w:rsid w:val="00B94D1B"/>
    <w:rsid w:val="00BB0CC4"/>
    <w:rsid w:val="00BC741E"/>
    <w:rsid w:val="00BF09CC"/>
    <w:rsid w:val="00C21930"/>
    <w:rsid w:val="00C21C19"/>
    <w:rsid w:val="00C452D7"/>
    <w:rsid w:val="00C73271"/>
    <w:rsid w:val="00CC437A"/>
    <w:rsid w:val="00CC473A"/>
    <w:rsid w:val="00CE1B21"/>
    <w:rsid w:val="00CF2907"/>
    <w:rsid w:val="00CF6196"/>
    <w:rsid w:val="00D530C2"/>
    <w:rsid w:val="00D76709"/>
    <w:rsid w:val="00D938F3"/>
    <w:rsid w:val="00DC596C"/>
    <w:rsid w:val="00E2274F"/>
    <w:rsid w:val="00E4510F"/>
    <w:rsid w:val="00E619F3"/>
    <w:rsid w:val="00E82FE3"/>
    <w:rsid w:val="00EB2A15"/>
    <w:rsid w:val="00F51144"/>
    <w:rsid w:val="00F63DF9"/>
    <w:rsid w:val="00F675B6"/>
    <w:rsid w:val="00FC0569"/>
    <w:rsid w:val="00FE04C5"/>
    <w:rsid w:val="00FE7978"/>
    <w:rsid w:val="60044D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03DE5CF3"/>
  <w15:docId w15:val="{12309612-2717-4A33-8FA8-68F29D5D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E04C5"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E04C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FE04C5"/>
    <w:rPr>
      <w:i/>
      <w:iCs/>
      <w:sz w:val="18"/>
      <w:szCs w:val="18"/>
    </w:rPr>
  </w:style>
  <w:style w:type="paragraph" w:styleId="Ttulo">
    <w:name w:val="Title"/>
    <w:basedOn w:val="Normal"/>
    <w:uiPriority w:val="1"/>
    <w:qFormat/>
    <w:rsid w:val="00FE04C5"/>
    <w:pPr>
      <w:spacing w:before="43"/>
      <w:ind w:right="38"/>
      <w:jc w:val="right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rsid w:val="00FE04C5"/>
  </w:style>
  <w:style w:type="paragraph" w:customStyle="1" w:styleId="TableParagraph">
    <w:name w:val="Table Paragraph"/>
    <w:basedOn w:val="Normal"/>
    <w:uiPriority w:val="1"/>
    <w:qFormat/>
    <w:rsid w:val="00FE04C5"/>
  </w:style>
  <w:style w:type="paragraph" w:styleId="Textodebalo">
    <w:name w:val="Balloon Text"/>
    <w:basedOn w:val="Normal"/>
    <w:link w:val="TextodebaloChar"/>
    <w:uiPriority w:val="99"/>
    <w:semiHidden/>
    <w:unhideWhenUsed/>
    <w:rsid w:val="004C620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C6209"/>
    <w:rPr>
      <w:rFonts w:ascii="Tahoma" w:eastAsia="Calibri" w:hAnsi="Tahoma" w:cs="Tahoma"/>
      <w:sz w:val="16"/>
      <w:szCs w:val="16"/>
      <w:lang w:val="pt-PT"/>
    </w:rPr>
  </w:style>
  <w:style w:type="character" w:styleId="Hyperlink">
    <w:name w:val="Hyperlink"/>
    <w:basedOn w:val="Fontepargpadro"/>
    <w:uiPriority w:val="99"/>
    <w:unhideWhenUsed/>
    <w:rsid w:val="0056694A"/>
    <w:rPr>
      <w:color w:val="0000FF" w:themeColor="hyperlink"/>
      <w:u w:val="single"/>
    </w:rPr>
  </w:style>
  <w:style w:type="character" w:styleId="RefernciaIntensa">
    <w:name w:val="Intense Reference"/>
    <w:basedOn w:val="Fontepargpadro"/>
    <w:uiPriority w:val="32"/>
    <w:qFormat/>
    <w:rsid w:val="00A863EB"/>
    <w:rPr>
      <w:b/>
      <w:bCs/>
      <w:smallCaps/>
      <w:color w:val="365F91" w:themeColor="accent1" w:themeShade="BF"/>
      <w:spacing w:val="5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675B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7838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0735">
          <w:marLeft w:val="0"/>
          <w:marRight w:val="0"/>
          <w:marTop w:val="0"/>
          <w:marBottom w:val="300"/>
          <w:divBdr>
            <w:top w:val="single" w:sz="2" w:space="19" w:color="E5E7EB"/>
            <w:left w:val="single" w:sz="2" w:space="19" w:color="E5E7EB"/>
            <w:bottom w:val="single" w:sz="2" w:space="4" w:color="E5E7EB"/>
            <w:right w:val="single" w:sz="2" w:space="15" w:color="E5E7EB"/>
          </w:divBdr>
        </w:div>
        <w:div w:id="1577595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97541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8850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9984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9405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2307">
          <w:marLeft w:val="0"/>
          <w:marRight w:val="0"/>
          <w:marTop w:val="0"/>
          <w:marBottom w:val="300"/>
          <w:divBdr>
            <w:top w:val="single" w:sz="2" w:space="19" w:color="E5E7EB"/>
            <w:left w:val="single" w:sz="2" w:space="19" w:color="E5E7EB"/>
            <w:bottom w:val="single" w:sz="2" w:space="4" w:color="E5E7EB"/>
            <w:right w:val="single" w:sz="2" w:space="15" w:color="E5E7EB"/>
          </w:divBdr>
        </w:div>
        <w:div w:id="1767338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2895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5491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3621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9856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instagram.com/alfaglass_soluco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idracariaalfaglass@gmai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ce\OneDrive\Documentos\Modelo%20de%20Documentos\OR&#199;AMENT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ORÇAMENTO</Template>
  <TotalTime>1</TotalTime>
  <Pages>2</Pages>
  <Words>642</Words>
  <Characters>3471</Characters>
  <Application>Microsoft Office Word</Application>
  <DocSecurity>0</DocSecurity>
  <Lines>28</Lines>
  <Paragraphs>8</Paragraphs>
  <ScaleCrop>false</ScaleCrop>
  <Company>Congregação Cristã no Brasil</Company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QUADRO DE CONTROLE DE EMISSÃO</dc:title>
  <dc:creator>Marcelo Assis</dc:creator>
  <cp:lastModifiedBy>Alfa Glass</cp:lastModifiedBy>
  <cp:revision>2</cp:revision>
  <cp:lastPrinted>2025-12-18T18:56:00Z</cp:lastPrinted>
  <dcterms:created xsi:type="dcterms:W3CDTF">2026-03-30T00:14:00Z</dcterms:created>
  <dcterms:modified xsi:type="dcterms:W3CDTF">2026-03-30T00:14:00Z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2021-06-09T00:00:00Z</vt:filetime>
  </property>
</Properties>
</file>